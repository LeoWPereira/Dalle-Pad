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AB22F7" w:rsidRPr="00095045" w:rsidRDefault="00AB22F7"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AB22F7" w:rsidRPr="00095045" w:rsidRDefault="00AB22F7"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" o:allowincell="f" adj="2346" fillcolor="#4f81bd" strokecolor="#4f81bd" strokeweight="1pt">
                    <v:shadow on="t" type="double" opacity=".5" color2="shadow add(102)" offset="3pt,-3pt" offset2="6pt,-6pt"/>
                    <v:textbox inset="18pt,18pt,,18pt">
                      <w:txbxContent>
                        <w:p w:rsidR="00AB22F7" w:rsidRPr="00095045" w:rsidRDefault="00AB22F7"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Content>
                              <w:r>
                                <w:rPr>
                                  <w:b/>
                                  <w:i/>
                                  <w:iCs/>
                                  <w:color w:val="8B7B57" w:themeColor="background2" w:themeShade="80"/>
                                  <w:sz w:val="44"/>
                                </w:rPr>
                                <w:t>Dalle Pad</w:t>
                              </w:r>
                            </w:sdtContent>
                          </w:sdt>
                        </w:p>
                        <w:p w:rsidR="00AB22F7" w:rsidRPr="00095045" w:rsidRDefault="00AB22F7"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AB22F7" w:rsidRDefault="00AB22F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AB22F7" w:rsidRPr="00A0417E" w:rsidRDefault="00AB22F7">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AB22F7" w:rsidRPr="00A0417E" w:rsidRDefault="00AB22F7">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AB22F7" w:rsidRPr="00C6614D" w:rsidRDefault="00AB22F7">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Content>
                              <w:p w:rsidR="00AB22F7" w:rsidRDefault="00AB22F7">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Content>
                              <w:p w:rsidR="00AB22F7" w:rsidRPr="00A0417E" w:rsidRDefault="00AB22F7">
                                <w:pPr>
                                  <w:pStyle w:val="NoSpacing"/>
                                  <w:spacing w:line="360" w:lineRule="auto"/>
                                  <w:rPr>
                                    <w:color w:val="FFFFFF" w:themeColor="background1"/>
                                    <w:lang w:val="pt-BR"/>
                                  </w:rPr>
                                </w:pPr>
                                <w:r>
                                  <w:rPr>
                                    <w:color w:val="FFFFFF" w:themeColor="background1"/>
                                    <w:lang w:val="pt-BR"/>
                                  </w:rPr>
                                  <w:t xml:space="preserve">Leonardo </w:t>
                                </w:r>
                                <w:r>
                                  <w:rPr>
                                    <w:color w:val="FFFFFF" w:themeColor="background1"/>
                                    <w:lang w:val="pt-BR"/>
                                  </w:rPr>
                                  <w:t>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Content>
                              <w:p w:rsidR="00AB22F7" w:rsidRPr="00A0417E" w:rsidRDefault="00AB22F7">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Content>
                              <w:p w:rsidR="00AB22F7" w:rsidRPr="00C6614D" w:rsidRDefault="00AB22F7">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AB22F7" w:rsidRPr="00497876" w:rsidRDefault="00AB22F7"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 xml:space="preserve">Plano </w:t>
                                    </w:r>
                                    <w:r w:rsidRPr="0091653F">
                                      <w:rPr>
                                        <w:rFonts w:asciiTheme="majorHAnsi" w:eastAsiaTheme="majorEastAsia" w:hAnsiTheme="majorHAnsi" w:cstheme="majorBidi"/>
                                        <w:color w:val="FFFFFF" w:themeColor="background1"/>
                                        <w:sz w:val="56"/>
                                        <w:szCs w:val="72"/>
                                        <w:lang w:val="pt-BR"/>
                                      </w:rPr>
                                      <w:t>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L0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aKgoqFDL6t&#10;bh6w+1an6cPXAhe9tj8pGXHyaup+7MBySuR7FRS0KlerMKvRms2XJRr2xLV97gLFEKymzFtKkrHx&#10;acR3xoqux2hFqoK5QuXdiiiKp8we9YoTluim1yCM8HM7nnp6s9Z/AA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NY/&#10;IvS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Content>
                            <w:p w:rsidR="00AB22F7" w:rsidRPr="00497876" w:rsidRDefault="00AB22F7"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618465"/>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8297B">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EndPr/>
      <w:sdtContent>
        <w:p w:rsidR="00F16400" w:rsidRPr="00843BB8" w:rsidRDefault="00F16400">
          <w:pPr>
            <w:pStyle w:val="TOCHeading"/>
            <w:rPr>
              <w:rFonts w:ascii="Arial" w:hAnsi="Arial" w:cs="Arial"/>
            </w:rPr>
          </w:pPr>
          <w:r w:rsidRPr="00843BB8">
            <w:rPr>
              <w:rFonts w:ascii="Arial" w:hAnsi="Arial" w:cs="Arial"/>
            </w:rPr>
            <w:t>Sumário</w:t>
          </w:r>
        </w:p>
        <w:p w:rsidR="001E6E46"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618465" w:history="1">
            <w:r w:rsidR="001E6E46" w:rsidRPr="00E17E5C">
              <w:rPr>
                <w:rStyle w:val="Hyperlink"/>
                <w:rFonts w:ascii="Arial" w:hAnsi="Arial" w:cs="Arial"/>
                <w:noProof/>
              </w:rPr>
              <w:t>Histórico de alterações do documento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_Toc437618465 \h </w:instrText>
            </w:r>
            <w:r w:rsidR="001E6E46">
              <w:rPr>
                <w:noProof/>
                <w:webHidden/>
              </w:rPr>
            </w:r>
            <w:r w:rsidR="001E6E46">
              <w:rPr>
                <w:noProof/>
                <w:webHidden/>
              </w:rPr>
              <w:fldChar w:fldCharType="separate"/>
            </w:r>
            <w:r w:rsidR="000F05BA">
              <w:rPr>
                <w:noProof/>
                <w:webHidden/>
              </w:rPr>
              <w:t>1</w:t>
            </w:r>
            <w:r w:rsidR="001E6E46">
              <w:rPr>
                <w:noProof/>
                <w:webHidden/>
              </w:rPr>
              <w:fldChar w:fldCharType="end"/>
            </w:r>
          </w:hyperlink>
        </w:p>
        <w:p w:rsidR="001E6E46" w:rsidRDefault="00DA25AC">
          <w:pPr>
            <w:pStyle w:val="TOC1"/>
            <w:tabs>
              <w:tab w:val="left" w:pos="1100"/>
            </w:tabs>
            <w:rPr>
              <w:noProof/>
              <w:lang w:val="en-US" w:eastAsia="en-US"/>
            </w:rPr>
          </w:pPr>
          <w:hyperlink w:anchor="_Toc437618466" w:history="1">
            <w:r w:rsidR="001E6E46" w:rsidRPr="00E17E5C">
              <w:rPr>
                <w:rStyle w:val="Hyperlink"/>
                <w:rFonts w:ascii="Arial" w:hAnsi="Arial" w:cs="Arial"/>
                <w:noProof/>
              </w:rPr>
              <w:t>1.</w:t>
            </w:r>
            <w:r w:rsidR="001E6E46">
              <w:rPr>
                <w:noProof/>
                <w:lang w:val="en-US" w:eastAsia="en-US"/>
              </w:rPr>
              <w:tab/>
            </w:r>
            <w:r w:rsidR="001E6E46" w:rsidRPr="00E17E5C">
              <w:rPr>
                <w:rStyle w:val="Hyperlink"/>
                <w:rFonts w:ascii="Arial" w:hAnsi="Arial" w:cs="Arial"/>
                <w:noProof/>
              </w:rPr>
              <w:t>Declaração do escopo em alto nível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_Toc437618466 \h </w:instrText>
            </w:r>
            <w:r w:rsidR="001E6E46">
              <w:rPr>
                <w:noProof/>
                <w:webHidden/>
              </w:rPr>
            </w:r>
            <w:r w:rsidR="001E6E46">
              <w:rPr>
                <w:noProof/>
                <w:webHidden/>
              </w:rPr>
              <w:fldChar w:fldCharType="separate"/>
            </w:r>
            <w:r w:rsidR="000F05BA">
              <w:rPr>
                <w:noProof/>
                <w:webHidden/>
              </w:rPr>
              <w:t>4</w:t>
            </w:r>
            <w:r w:rsidR="001E6E46">
              <w:rPr>
                <w:noProof/>
                <w:webHidden/>
              </w:rPr>
              <w:fldChar w:fldCharType="end"/>
            </w:r>
          </w:hyperlink>
        </w:p>
        <w:p w:rsidR="001E6E46" w:rsidRDefault="00DA25AC">
          <w:pPr>
            <w:pStyle w:val="TOC1"/>
            <w:tabs>
              <w:tab w:val="left" w:pos="1100"/>
            </w:tabs>
            <w:rPr>
              <w:noProof/>
              <w:lang w:val="en-US" w:eastAsia="en-US"/>
            </w:rPr>
          </w:pPr>
          <w:hyperlink w:anchor="_Toc437618467" w:history="1">
            <w:r w:rsidR="001E6E46" w:rsidRPr="00E17E5C">
              <w:rPr>
                <w:rStyle w:val="Hyperlink"/>
                <w:rFonts w:ascii="Arial" w:hAnsi="Arial" w:cs="Arial"/>
                <w:noProof/>
              </w:rPr>
              <w:t>2.</w:t>
            </w:r>
            <w:r w:rsidR="001E6E46">
              <w:rPr>
                <w:noProof/>
                <w:lang w:val="en-US" w:eastAsia="en-US"/>
              </w:rPr>
              <w:tab/>
            </w:r>
            <w:r w:rsidR="001E6E46" w:rsidRPr="00E17E5C">
              <w:rPr>
                <w:rStyle w:val="Hyperlink"/>
                <w:rFonts w:ascii="Arial" w:hAnsi="Arial" w:cs="Arial"/>
                <w:noProof/>
              </w:rPr>
              <w:t>Objetivos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_Toc437618467 \h </w:instrText>
            </w:r>
            <w:r w:rsidR="001E6E46">
              <w:rPr>
                <w:noProof/>
                <w:webHidden/>
              </w:rPr>
            </w:r>
            <w:r w:rsidR="001E6E46">
              <w:rPr>
                <w:noProof/>
                <w:webHidden/>
              </w:rPr>
              <w:fldChar w:fldCharType="separate"/>
            </w:r>
            <w:r w:rsidR="000F05BA">
              <w:rPr>
                <w:noProof/>
                <w:webHidden/>
              </w:rPr>
              <w:t>4</w:t>
            </w:r>
            <w:r w:rsidR="001E6E46">
              <w:rPr>
                <w:noProof/>
                <w:webHidden/>
              </w:rPr>
              <w:fldChar w:fldCharType="end"/>
            </w:r>
          </w:hyperlink>
        </w:p>
        <w:p w:rsidR="001E6E46" w:rsidRDefault="00DA25AC">
          <w:pPr>
            <w:pStyle w:val="TOC1"/>
            <w:tabs>
              <w:tab w:val="left" w:pos="1100"/>
            </w:tabs>
            <w:rPr>
              <w:noProof/>
              <w:lang w:val="en-US" w:eastAsia="en-US"/>
            </w:rPr>
          </w:pPr>
          <w:hyperlink w:anchor="_Toc437618468" w:history="1">
            <w:r w:rsidR="001E6E46" w:rsidRPr="00E17E5C">
              <w:rPr>
                <w:rStyle w:val="Hyperlink"/>
                <w:rFonts w:ascii="Arial" w:hAnsi="Arial" w:cs="Arial"/>
                <w:noProof/>
              </w:rPr>
              <w:t>3.</w:t>
            </w:r>
            <w:r w:rsidR="001E6E46">
              <w:rPr>
                <w:noProof/>
                <w:lang w:val="en-US" w:eastAsia="en-US"/>
              </w:rPr>
              <w:tab/>
            </w:r>
            <w:r w:rsidR="001E6E46" w:rsidRPr="00E17E5C">
              <w:rPr>
                <w:rStyle w:val="Hyperlink"/>
                <w:rFonts w:ascii="Arial" w:hAnsi="Arial" w:cs="Arial"/>
                <w:noProof/>
              </w:rPr>
              <w:t>Premissas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_Toc437618468 \h </w:instrText>
            </w:r>
            <w:r w:rsidR="001E6E46">
              <w:rPr>
                <w:noProof/>
                <w:webHidden/>
              </w:rPr>
            </w:r>
            <w:r w:rsidR="001E6E46">
              <w:rPr>
                <w:noProof/>
                <w:webHidden/>
              </w:rPr>
              <w:fldChar w:fldCharType="separate"/>
            </w:r>
            <w:r w:rsidR="000F05BA">
              <w:rPr>
                <w:noProof/>
                <w:webHidden/>
              </w:rPr>
              <w:t>5</w:t>
            </w:r>
            <w:r w:rsidR="001E6E46">
              <w:rPr>
                <w:noProof/>
                <w:webHidden/>
              </w:rPr>
              <w:fldChar w:fldCharType="end"/>
            </w:r>
          </w:hyperlink>
        </w:p>
        <w:p w:rsidR="001E6E46" w:rsidRDefault="00DA25AC">
          <w:pPr>
            <w:pStyle w:val="TOC1"/>
            <w:tabs>
              <w:tab w:val="left" w:pos="1100"/>
            </w:tabs>
            <w:rPr>
              <w:noProof/>
              <w:lang w:val="en-US" w:eastAsia="en-US"/>
            </w:rPr>
          </w:pPr>
          <w:hyperlink w:anchor="_Toc437618469" w:history="1">
            <w:r w:rsidR="001E6E46" w:rsidRPr="00E17E5C">
              <w:rPr>
                <w:rStyle w:val="Hyperlink"/>
                <w:rFonts w:ascii="Arial" w:hAnsi="Arial" w:cs="Arial"/>
                <w:noProof/>
              </w:rPr>
              <w:t>4.</w:t>
            </w:r>
            <w:r w:rsidR="001E6E46">
              <w:rPr>
                <w:noProof/>
                <w:lang w:val="en-US" w:eastAsia="en-US"/>
              </w:rPr>
              <w:tab/>
            </w:r>
            <w:r w:rsidR="001E6E46" w:rsidRPr="00E17E5C">
              <w:rPr>
                <w:rStyle w:val="Hyperlink"/>
                <w:rFonts w:ascii="Arial" w:hAnsi="Arial" w:cs="Arial"/>
                <w:noProof/>
              </w:rPr>
              <w:t>Restrições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_Toc437618469 \h </w:instrText>
            </w:r>
            <w:r w:rsidR="001E6E46">
              <w:rPr>
                <w:noProof/>
                <w:webHidden/>
              </w:rPr>
            </w:r>
            <w:r w:rsidR="001E6E46">
              <w:rPr>
                <w:noProof/>
                <w:webHidden/>
              </w:rPr>
              <w:fldChar w:fldCharType="separate"/>
            </w:r>
            <w:r w:rsidR="000F05BA">
              <w:rPr>
                <w:noProof/>
                <w:webHidden/>
              </w:rPr>
              <w:t>5</w:t>
            </w:r>
            <w:r w:rsidR="001E6E46">
              <w:rPr>
                <w:noProof/>
                <w:webHidden/>
              </w:rPr>
              <w:fldChar w:fldCharType="end"/>
            </w:r>
          </w:hyperlink>
        </w:p>
        <w:p w:rsidR="001E6E46" w:rsidRDefault="00DA25AC">
          <w:pPr>
            <w:pStyle w:val="TOC1"/>
            <w:tabs>
              <w:tab w:val="left" w:pos="1100"/>
            </w:tabs>
            <w:rPr>
              <w:noProof/>
              <w:lang w:val="en-US" w:eastAsia="en-US"/>
            </w:rPr>
          </w:pPr>
          <w:hyperlink w:anchor="_Toc437618470" w:history="1">
            <w:r w:rsidR="001E6E46" w:rsidRPr="00E17E5C">
              <w:rPr>
                <w:rStyle w:val="Hyperlink"/>
                <w:rFonts w:ascii="Arial" w:hAnsi="Arial" w:cs="Arial"/>
                <w:noProof/>
              </w:rPr>
              <w:t>5.</w:t>
            </w:r>
            <w:r w:rsidR="001E6E46">
              <w:rPr>
                <w:noProof/>
                <w:lang w:val="en-US" w:eastAsia="en-US"/>
              </w:rPr>
              <w:tab/>
            </w:r>
            <w:r w:rsidR="001E6E46" w:rsidRPr="00E17E5C">
              <w:rPr>
                <w:rStyle w:val="Hyperlink"/>
                <w:rFonts w:ascii="Arial" w:hAnsi="Arial" w:cs="Arial"/>
                <w:noProof/>
              </w:rPr>
              <w:t>Gerente e colaboradores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_Toc437618470 \h </w:instrText>
            </w:r>
            <w:r w:rsidR="001E6E46">
              <w:rPr>
                <w:noProof/>
                <w:webHidden/>
              </w:rPr>
            </w:r>
            <w:r w:rsidR="001E6E46">
              <w:rPr>
                <w:noProof/>
                <w:webHidden/>
              </w:rPr>
              <w:fldChar w:fldCharType="separate"/>
            </w:r>
            <w:r w:rsidR="000F05BA">
              <w:rPr>
                <w:noProof/>
                <w:webHidden/>
              </w:rPr>
              <w:t>5</w:t>
            </w:r>
            <w:r w:rsidR="001E6E46">
              <w:rPr>
                <w:noProof/>
                <w:webHidden/>
              </w:rPr>
              <w:fldChar w:fldCharType="end"/>
            </w:r>
          </w:hyperlink>
        </w:p>
        <w:p w:rsidR="001E6E46" w:rsidRDefault="00DA25AC">
          <w:pPr>
            <w:pStyle w:val="TOC1"/>
            <w:tabs>
              <w:tab w:val="left" w:pos="1100"/>
            </w:tabs>
            <w:rPr>
              <w:noProof/>
              <w:lang w:val="en-US" w:eastAsia="en-US"/>
            </w:rPr>
          </w:pPr>
          <w:hyperlink w:anchor="_Toc437618471" w:history="1">
            <w:r w:rsidR="001E6E46" w:rsidRPr="00E17E5C">
              <w:rPr>
                <w:rStyle w:val="Hyperlink"/>
                <w:rFonts w:ascii="Arial" w:hAnsi="Arial" w:cs="Arial"/>
                <w:noProof/>
              </w:rPr>
              <w:t>6.</w:t>
            </w:r>
            <w:r w:rsidR="001E6E46">
              <w:rPr>
                <w:noProof/>
                <w:lang w:val="en-US" w:eastAsia="en-US"/>
              </w:rPr>
              <w:tab/>
            </w:r>
            <w:r w:rsidR="001E6E46" w:rsidRPr="00E17E5C">
              <w:rPr>
                <w:rStyle w:val="Hyperlink"/>
                <w:rFonts w:ascii="Arial" w:hAnsi="Arial" w:cs="Arial"/>
                <w:noProof/>
              </w:rPr>
              <w:t>Referência a trabalhos semelhantes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_Toc437618471 \h </w:instrText>
            </w:r>
            <w:r w:rsidR="001E6E46">
              <w:rPr>
                <w:noProof/>
                <w:webHidden/>
              </w:rPr>
            </w:r>
            <w:r w:rsidR="001E6E46">
              <w:rPr>
                <w:noProof/>
                <w:webHidden/>
              </w:rPr>
              <w:fldChar w:fldCharType="separate"/>
            </w:r>
            <w:r w:rsidR="000F05BA">
              <w:rPr>
                <w:noProof/>
                <w:webHidden/>
              </w:rPr>
              <w:t>6</w:t>
            </w:r>
            <w:r w:rsidR="001E6E46">
              <w:rPr>
                <w:noProof/>
                <w:webHidden/>
              </w:rPr>
              <w:fldChar w:fldCharType="end"/>
            </w:r>
          </w:hyperlink>
        </w:p>
        <w:p w:rsidR="001E6E46" w:rsidRDefault="00DA25AC">
          <w:pPr>
            <w:pStyle w:val="TOC1"/>
            <w:tabs>
              <w:tab w:val="left" w:pos="1100"/>
            </w:tabs>
            <w:rPr>
              <w:noProof/>
              <w:lang w:val="en-US" w:eastAsia="en-US"/>
            </w:rPr>
          </w:pPr>
          <w:hyperlink w:anchor="_Toc437618472" w:history="1">
            <w:r w:rsidR="001E6E46" w:rsidRPr="00E17E5C">
              <w:rPr>
                <w:rStyle w:val="Hyperlink"/>
                <w:rFonts w:ascii="Arial" w:hAnsi="Arial" w:cs="Arial"/>
                <w:noProof/>
              </w:rPr>
              <w:t>7.</w:t>
            </w:r>
            <w:r w:rsidR="001E6E46">
              <w:rPr>
                <w:noProof/>
                <w:lang w:val="en-US" w:eastAsia="en-US"/>
              </w:rPr>
              <w:tab/>
            </w:r>
            <w:r w:rsidR="001E6E46" w:rsidRPr="00E17E5C">
              <w:rPr>
                <w:rStyle w:val="Hyperlink"/>
                <w:rFonts w:ascii="Arial" w:hAnsi="Arial" w:cs="Arial"/>
                <w:noProof/>
              </w:rPr>
              <w:t>Plano de resposta aos riscos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_Toc437618472 \h </w:instrText>
            </w:r>
            <w:r w:rsidR="001E6E46">
              <w:rPr>
                <w:noProof/>
                <w:webHidden/>
              </w:rPr>
            </w:r>
            <w:r w:rsidR="001E6E46">
              <w:rPr>
                <w:noProof/>
                <w:webHidden/>
              </w:rPr>
              <w:fldChar w:fldCharType="separate"/>
            </w:r>
            <w:r w:rsidR="000F05BA">
              <w:rPr>
                <w:noProof/>
                <w:webHidden/>
              </w:rPr>
              <w:t>8</w:t>
            </w:r>
            <w:r w:rsidR="001E6E46">
              <w:rPr>
                <w:noProof/>
                <w:webHidden/>
              </w:rPr>
              <w:fldChar w:fldCharType="end"/>
            </w:r>
          </w:hyperlink>
        </w:p>
        <w:p w:rsidR="001E6E46" w:rsidRDefault="00DA25AC">
          <w:pPr>
            <w:pStyle w:val="TOC1"/>
            <w:tabs>
              <w:tab w:val="left" w:pos="1100"/>
            </w:tabs>
            <w:rPr>
              <w:noProof/>
              <w:lang w:val="en-US" w:eastAsia="en-US"/>
            </w:rPr>
          </w:pPr>
          <w:hyperlink w:anchor="_Toc437618473" w:history="1">
            <w:r w:rsidR="001E6E46" w:rsidRPr="00E17E5C">
              <w:rPr>
                <w:rStyle w:val="Hyperlink"/>
                <w:rFonts w:ascii="Arial" w:hAnsi="Arial" w:cs="Arial"/>
                <w:noProof/>
              </w:rPr>
              <w:t>8.</w:t>
            </w:r>
            <w:r w:rsidR="001E6E46">
              <w:rPr>
                <w:noProof/>
                <w:lang w:val="en-US" w:eastAsia="en-US"/>
              </w:rPr>
              <w:tab/>
            </w:r>
            <w:r w:rsidR="001E6E46" w:rsidRPr="00E17E5C">
              <w:rPr>
                <w:rStyle w:val="Hyperlink"/>
                <w:rFonts w:ascii="Arial" w:hAnsi="Arial" w:cs="Arial"/>
                <w:noProof/>
              </w:rPr>
              <w:t>Requisitos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_Toc437618473 \h </w:instrText>
            </w:r>
            <w:r w:rsidR="001E6E46">
              <w:rPr>
                <w:noProof/>
                <w:webHidden/>
              </w:rPr>
            </w:r>
            <w:r w:rsidR="001E6E46">
              <w:rPr>
                <w:noProof/>
                <w:webHidden/>
              </w:rPr>
              <w:fldChar w:fldCharType="separate"/>
            </w:r>
            <w:r w:rsidR="000F05BA">
              <w:rPr>
                <w:noProof/>
                <w:webHidden/>
              </w:rPr>
              <w:t>22</w:t>
            </w:r>
            <w:r w:rsidR="001E6E46">
              <w:rPr>
                <w:noProof/>
                <w:webHidden/>
              </w:rPr>
              <w:fldChar w:fldCharType="end"/>
            </w:r>
          </w:hyperlink>
        </w:p>
        <w:p w:rsidR="001E6E46" w:rsidRDefault="00DA25AC">
          <w:pPr>
            <w:pStyle w:val="TOC1"/>
            <w:tabs>
              <w:tab w:val="left" w:pos="1100"/>
            </w:tabs>
            <w:rPr>
              <w:noProof/>
              <w:lang w:val="en-US" w:eastAsia="en-US"/>
            </w:rPr>
          </w:pPr>
          <w:hyperlink w:anchor="_Toc437618474" w:history="1">
            <w:r w:rsidR="001E6E46" w:rsidRPr="00E17E5C">
              <w:rPr>
                <w:rStyle w:val="Hyperlink"/>
                <w:rFonts w:ascii="Arial" w:hAnsi="Arial" w:cs="Arial"/>
                <w:noProof/>
              </w:rPr>
              <w:t>9.</w:t>
            </w:r>
            <w:r w:rsidR="001E6E46">
              <w:rPr>
                <w:noProof/>
                <w:lang w:val="en-US" w:eastAsia="en-US"/>
              </w:rPr>
              <w:tab/>
            </w:r>
            <w:r w:rsidR="001E6E46" w:rsidRPr="00E17E5C">
              <w:rPr>
                <w:rStyle w:val="Hyperlink"/>
                <w:rFonts w:ascii="Arial" w:hAnsi="Arial" w:cs="Arial"/>
                <w:noProof/>
              </w:rPr>
              <w:t>Opções tecnológicas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_Toc437618474 \h </w:instrText>
            </w:r>
            <w:r w:rsidR="001E6E46">
              <w:rPr>
                <w:noProof/>
                <w:webHidden/>
              </w:rPr>
            </w:r>
            <w:r w:rsidR="001E6E46">
              <w:rPr>
                <w:noProof/>
                <w:webHidden/>
              </w:rPr>
              <w:fldChar w:fldCharType="separate"/>
            </w:r>
            <w:r w:rsidR="000F05BA">
              <w:rPr>
                <w:noProof/>
                <w:webHidden/>
              </w:rPr>
              <w:t>22</w:t>
            </w:r>
            <w:r w:rsidR="001E6E46">
              <w:rPr>
                <w:noProof/>
                <w:webHidden/>
              </w:rPr>
              <w:fldChar w:fldCharType="end"/>
            </w:r>
          </w:hyperlink>
        </w:p>
        <w:p w:rsidR="001E6E46" w:rsidRDefault="00DA25AC">
          <w:pPr>
            <w:pStyle w:val="TOC1"/>
            <w:tabs>
              <w:tab w:val="left" w:pos="1100"/>
            </w:tabs>
            <w:rPr>
              <w:noProof/>
              <w:lang w:val="en-US" w:eastAsia="en-US"/>
            </w:rPr>
          </w:pPr>
          <w:hyperlink w:anchor="_Toc437618475" w:history="1">
            <w:r w:rsidR="001E6E46" w:rsidRPr="00E17E5C">
              <w:rPr>
                <w:rStyle w:val="Hyperlink"/>
                <w:rFonts w:ascii="Arial" w:hAnsi="Arial" w:cs="Arial"/>
                <w:noProof/>
              </w:rPr>
              <w:t>9.1.</w:t>
            </w:r>
            <w:r w:rsidR="001E6E46">
              <w:rPr>
                <w:noProof/>
                <w:lang w:val="en-US" w:eastAsia="en-US"/>
              </w:rPr>
              <w:tab/>
            </w:r>
            <w:r w:rsidR="001E6E46" w:rsidRPr="00E17E5C">
              <w:rPr>
                <w:rStyle w:val="Hyperlink"/>
                <w:rFonts w:ascii="Arial" w:hAnsi="Arial" w:cs="Arial"/>
                <w:noProof/>
              </w:rPr>
              <w:t>Durante o decorrer do projeto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_Toc437618475 \h </w:instrText>
            </w:r>
            <w:r w:rsidR="001E6E46">
              <w:rPr>
                <w:noProof/>
                <w:webHidden/>
              </w:rPr>
            </w:r>
            <w:r w:rsidR="001E6E46">
              <w:rPr>
                <w:noProof/>
                <w:webHidden/>
              </w:rPr>
              <w:fldChar w:fldCharType="separate"/>
            </w:r>
            <w:r w:rsidR="000F05BA">
              <w:rPr>
                <w:noProof/>
                <w:webHidden/>
              </w:rPr>
              <w:t>22</w:t>
            </w:r>
            <w:r w:rsidR="001E6E46">
              <w:rPr>
                <w:noProof/>
                <w:webHidden/>
              </w:rPr>
              <w:fldChar w:fldCharType="end"/>
            </w:r>
          </w:hyperlink>
        </w:p>
        <w:p w:rsidR="001E6E46" w:rsidRDefault="00DA25AC">
          <w:pPr>
            <w:pStyle w:val="TOC1"/>
            <w:tabs>
              <w:tab w:val="left" w:pos="1100"/>
            </w:tabs>
            <w:rPr>
              <w:noProof/>
              <w:lang w:val="en-US" w:eastAsia="en-US"/>
            </w:rPr>
          </w:pPr>
          <w:hyperlink w:anchor="_Toc437618476" w:history="1">
            <w:r w:rsidR="001E6E46" w:rsidRPr="00E17E5C">
              <w:rPr>
                <w:rStyle w:val="Hyperlink"/>
                <w:rFonts w:ascii="Arial" w:hAnsi="Arial" w:cs="Arial"/>
                <w:noProof/>
              </w:rPr>
              <w:t>9.1.1.</w:t>
            </w:r>
            <w:r w:rsidR="001E6E46">
              <w:rPr>
                <w:noProof/>
                <w:lang w:val="en-US" w:eastAsia="en-US"/>
              </w:rPr>
              <w:tab/>
            </w:r>
            <w:r w:rsidR="001E6E46" w:rsidRPr="00E17E5C">
              <w:rPr>
                <w:rStyle w:val="Hyperlink"/>
                <w:rFonts w:ascii="Arial" w:hAnsi="Arial" w:cs="Arial"/>
                <w:noProof/>
              </w:rPr>
              <w:t>Compartilhamento de dados entre a equipe</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_Toc437618476 \h </w:instrText>
            </w:r>
            <w:r w:rsidR="001E6E46">
              <w:rPr>
                <w:noProof/>
                <w:webHidden/>
              </w:rPr>
            </w:r>
            <w:r w:rsidR="001E6E46">
              <w:rPr>
                <w:noProof/>
                <w:webHidden/>
              </w:rPr>
              <w:fldChar w:fldCharType="separate"/>
            </w:r>
            <w:r w:rsidR="000F05BA">
              <w:rPr>
                <w:noProof/>
                <w:webHidden/>
              </w:rPr>
              <w:t>22</w:t>
            </w:r>
            <w:r w:rsidR="001E6E46">
              <w:rPr>
                <w:noProof/>
                <w:webHidden/>
              </w:rPr>
              <w:fldChar w:fldCharType="end"/>
            </w:r>
          </w:hyperlink>
        </w:p>
        <w:p w:rsidR="001E6E46" w:rsidRDefault="00DA25AC">
          <w:pPr>
            <w:pStyle w:val="TOC1"/>
            <w:tabs>
              <w:tab w:val="left" w:pos="1100"/>
            </w:tabs>
            <w:rPr>
              <w:noProof/>
              <w:lang w:val="en-US" w:eastAsia="en-US"/>
            </w:rPr>
          </w:pPr>
          <w:hyperlink w:anchor="_Toc437618477" w:history="1">
            <w:r w:rsidR="001E6E46" w:rsidRPr="00E17E5C">
              <w:rPr>
                <w:rStyle w:val="Hyperlink"/>
                <w:rFonts w:ascii="Arial" w:hAnsi="Arial" w:cs="Arial"/>
                <w:noProof/>
              </w:rPr>
              <w:t>9.1.2.</w:t>
            </w:r>
            <w:r w:rsidR="001E6E46">
              <w:rPr>
                <w:noProof/>
                <w:lang w:val="en-US" w:eastAsia="en-US"/>
              </w:rPr>
              <w:tab/>
            </w:r>
            <w:r w:rsidR="001E6E46" w:rsidRPr="00E17E5C">
              <w:rPr>
                <w:rStyle w:val="Hyperlink"/>
                <w:rFonts w:ascii="Arial" w:hAnsi="Arial" w:cs="Arial"/>
                <w:noProof/>
              </w:rPr>
              <w:t>Agendamento de reuniões e compartilhamento de resultados</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_Toc437618477 \h </w:instrText>
            </w:r>
            <w:r w:rsidR="001E6E46">
              <w:rPr>
                <w:noProof/>
                <w:webHidden/>
              </w:rPr>
            </w:r>
            <w:r w:rsidR="001E6E46">
              <w:rPr>
                <w:noProof/>
                <w:webHidden/>
              </w:rPr>
              <w:fldChar w:fldCharType="separate"/>
            </w:r>
            <w:r w:rsidR="000F05BA">
              <w:rPr>
                <w:noProof/>
                <w:webHidden/>
              </w:rPr>
              <w:t>23</w:t>
            </w:r>
            <w:r w:rsidR="001E6E46">
              <w:rPr>
                <w:noProof/>
                <w:webHidden/>
              </w:rPr>
              <w:fldChar w:fldCharType="end"/>
            </w:r>
          </w:hyperlink>
        </w:p>
        <w:p w:rsidR="001E6E46" w:rsidRDefault="00DA25AC">
          <w:pPr>
            <w:pStyle w:val="TOC1"/>
            <w:tabs>
              <w:tab w:val="left" w:pos="1100"/>
            </w:tabs>
            <w:rPr>
              <w:noProof/>
              <w:lang w:val="en-US" w:eastAsia="en-US"/>
            </w:rPr>
          </w:pPr>
          <w:hyperlink w:anchor="_Toc437618478" w:history="1">
            <w:r w:rsidR="001E6E46" w:rsidRPr="00E17E5C">
              <w:rPr>
                <w:rStyle w:val="Hyperlink"/>
                <w:rFonts w:ascii="Arial" w:hAnsi="Arial" w:cs="Arial"/>
                <w:noProof/>
              </w:rPr>
              <w:t>9.2.</w:t>
            </w:r>
            <w:r w:rsidR="001E6E46">
              <w:rPr>
                <w:noProof/>
                <w:lang w:val="en-US" w:eastAsia="en-US"/>
              </w:rPr>
              <w:tab/>
            </w:r>
            <w:r w:rsidR="001E6E46" w:rsidRPr="00E17E5C">
              <w:rPr>
                <w:rStyle w:val="Hyperlink"/>
                <w:rFonts w:ascii="Arial" w:hAnsi="Arial" w:cs="Arial"/>
                <w:noProof/>
              </w:rPr>
              <w:t>Estação base principal</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_Toc437618478 \h </w:instrText>
            </w:r>
            <w:r w:rsidR="001E6E46">
              <w:rPr>
                <w:noProof/>
                <w:webHidden/>
              </w:rPr>
            </w:r>
            <w:r w:rsidR="001E6E46">
              <w:rPr>
                <w:noProof/>
                <w:webHidden/>
              </w:rPr>
              <w:fldChar w:fldCharType="separate"/>
            </w:r>
            <w:r w:rsidR="000F05BA">
              <w:rPr>
                <w:noProof/>
                <w:webHidden/>
              </w:rPr>
              <w:t>23</w:t>
            </w:r>
            <w:r w:rsidR="001E6E46">
              <w:rPr>
                <w:noProof/>
                <w:webHidden/>
              </w:rPr>
              <w:fldChar w:fldCharType="end"/>
            </w:r>
          </w:hyperlink>
        </w:p>
        <w:p w:rsidR="001E6E46" w:rsidRDefault="00DA25AC">
          <w:pPr>
            <w:pStyle w:val="TOC1"/>
            <w:tabs>
              <w:tab w:val="left" w:pos="1100"/>
            </w:tabs>
            <w:rPr>
              <w:noProof/>
              <w:lang w:val="en-US" w:eastAsia="en-US"/>
            </w:rPr>
          </w:pPr>
          <w:hyperlink w:anchor="_Toc437618479" w:history="1">
            <w:r w:rsidR="001E6E46" w:rsidRPr="00E17E5C">
              <w:rPr>
                <w:rStyle w:val="Hyperlink"/>
                <w:rFonts w:ascii="Arial" w:hAnsi="Arial" w:cs="Arial"/>
                <w:noProof/>
              </w:rPr>
              <w:t>9.2.1.</w:t>
            </w:r>
            <w:r w:rsidR="001E6E46">
              <w:rPr>
                <w:noProof/>
                <w:lang w:val="en-US" w:eastAsia="en-US"/>
              </w:rPr>
              <w:tab/>
            </w:r>
            <w:r w:rsidR="001E6E46" w:rsidRPr="00E17E5C">
              <w:rPr>
                <w:rStyle w:val="Hyperlink"/>
                <w:rFonts w:ascii="Arial" w:hAnsi="Arial" w:cs="Arial"/>
                <w:noProof/>
              </w:rPr>
              <w:t>Linguagem de programação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_Toc437618479 \h </w:instrText>
            </w:r>
            <w:r w:rsidR="001E6E46">
              <w:rPr>
                <w:noProof/>
                <w:webHidden/>
              </w:rPr>
            </w:r>
            <w:r w:rsidR="001E6E46">
              <w:rPr>
                <w:noProof/>
                <w:webHidden/>
              </w:rPr>
              <w:fldChar w:fldCharType="separate"/>
            </w:r>
            <w:r w:rsidR="000F05BA">
              <w:rPr>
                <w:noProof/>
                <w:webHidden/>
              </w:rPr>
              <w:t>23</w:t>
            </w:r>
            <w:r w:rsidR="001E6E46">
              <w:rPr>
                <w:noProof/>
                <w:webHidden/>
              </w:rPr>
              <w:fldChar w:fldCharType="end"/>
            </w:r>
          </w:hyperlink>
        </w:p>
        <w:p w:rsidR="001E6E46" w:rsidRDefault="00DA25AC">
          <w:pPr>
            <w:pStyle w:val="TOC1"/>
            <w:tabs>
              <w:tab w:val="left" w:pos="1100"/>
            </w:tabs>
            <w:rPr>
              <w:noProof/>
              <w:lang w:val="en-US" w:eastAsia="en-US"/>
            </w:rPr>
          </w:pPr>
          <w:hyperlink w:anchor="_Toc437618480" w:history="1">
            <w:r w:rsidR="001E6E46" w:rsidRPr="00E17E5C">
              <w:rPr>
                <w:rStyle w:val="Hyperlink"/>
                <w:rFonts w:ascii="Arial" w:hAnsi="Arial" w:cs="Arial"/>
                <w:noProof/>
              </w:rPr>
              <w:t>9.2.2.</w:t>
            </w:r>
            <w:r w:rsidR="001E6E46">
              <w:rPr>
                <w:noProof/>
                <w:lang w:val="en-US" w:eastAsia="en-US"/>
              </w:rPr>
              <w:tab/>
            </w:r>
            <w:r w:rsidR="001E6E46" w:rsidRPr="00E17E5C">
              <w:rPr>
                <w:rStyle w:val="Hyperlink"/>
                <w:rFonts w:ascii="Arial" w:hAnsi="Arial" w:cs="Arial"/>
                <w:noProof/>
              </w:rPr>
              <w:t>Sistema Operacional e software de desenvolvimento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_Toc437618480 \h </w:instrText>
            </w:r>
            <w:r w:rsidR="001E6E46">
              <w:rPr>
                <w:noProof/>
                <w:webHidden/>
              </w:rPr>
            </w:r>
            <w:r w:rsidR="001E6E46">
              <w:rPr>
                <w:noProof/>
                <w:webHidden/>
              </w:rPr>
              <w:fldChar w:fldCharType="separate"/>
            </w:r>
            <w:r w:rsidR="000F05BA">
              <w:rPr>
                <w:noProof/>
                <w:webHidden/>
              </w:rPr>
              <w:t>24</w:t>
            </w:r>
            <w:r w:rsidR="001E6E46">
              <w:rPr>
                <w:noProof/>
                <w:webHidden/>
              </w:rPr>
              <w:fldChar w:fldCharType="end"/>
            </w:r>
          </w:hyperlink>
        </w:p>
        <w:p w:rsidR="001E6E46" w:rsidRDefault="00DA25AC">
          <w:pPr>
            <w:pStyle w:val="TOC1"/>
            <w:tabs>
              <w:tab w:val="left" w:pos="1100"/>
            </w:tabs>
            <w:rPr>
              <w:noProof/>
              <w:lang w:val="en-US" w:eastAsia="en-US"/>
            </w:rPr>
          </w:pPr>
          <w:hyperlink w:anchor="_Toc437618481" w:history="1">
            <w:r w:rsidR="001E6E46" w:rsidRPr="00E17E5C">
              <w:rPr>
                <w:rStyle w:val="Hyperlink"/>
                <w:rFonts w:ascii="Arial" w:hAnsi="Arial" w:cs="Arial"/>
                <w:noProof/>
              </w:rPr>
              <w:t>9.3.</w:t>
            </w:r>
            <w:r w:rsidR="001E6E46">
              <w:rPr>
                <w:noProof/>
                <w:lang w:val="en-US" w:eastAsia="en-US"/>
              </w:rPr>
              <w:tab/>
            </w:r>
            <w:r w:rsidR="001E6E46" w:rsidRPr="00E17E5C">
              <w:rPr>
                <w:rStyle w:val="Hyperlink"/>
                <w:rFonts w:ascii="Arial" w:hAnsi="Arial" w:cs="Arial"/>
                <w:noProof/>
              </w:rPr>
              <w:t>Estação base secundária (</w:t>
            </w:r>
            <w:r w:rsidR="001E6E46" w:rsidRPr="00E17E5C">
              <w:rPr>
                <w:rStyle w:val="Hyperlink"/>
                <w:rFonts w:ascii="Arial" w:hAnsi="Arial" w:cs="Arial"/>
                <w:i/>
                <w:noProof/>
              </w:rPr>
              <w:t>mobile</w:t>
            </w:r>
            <w:r w:rsidR="001E6E46" w:rsidRPr="00E17E5C">
              <w:rPr>
                <w:rStyle w:val="Hyperlink"/>
                <w:rFonts w:ascii="Arial" w:hAnsi="Arial" w:cs="Arial"/>
                <w:noProof/>
              </w:rPr>
              <w:t>)</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_Toc437618481 \h </w:instrText>
            </w:r>
            <w:r w:rsidR="001E6E46">
              <w:rPr>
                <w:noProof/>
                <w:webHidden/>
              </w:rPr>
            </w:r>
            <w:r w:rsidR="001E6E46">
              <w:rPr>
                <w:noProof/>
                <w:webHidden/>
              </w:rPr>
              <w:fldChar w:fldCharType="separate"/>
            </w:r>
            <w:r w:rsidR="000F05BA">
              <w:rPr>
                <w:noProof/>
                <w:webHidden/>
              </w:rPr>
              <w:t>24</w:t>
            </w:r>
            <w:r w:rsidR="001E6E46">
              <w:rPr>
                <w:noProof/>
                <w:webHidden/>
              </w:rPr>
              <w:fldChar w:fldCharType="end"/>
            </w:r>
          </w:hyperlink>
        </w:p>
        <w:p w:rsidR="001E6E46" w:rsidRDefault="00DA25AC">
          <w:pPr>
            <w:pStyle w:val="TOC1"/>
            <w:tabs>
              <w:tab w:val="left" w:pos="1100"/>
            </w:tabs>
            <w:rPr>
              <w:noProof/>
              <w:lang w:val="en-US" w:eastAsia="en-US"/>
            </w:rPr>
          </w:pPr>
          <w:hyperlink w:anchor="_Toc437618482" w:history="1">
            <w:r w:rsidR="001E6E46" w:rsidRPr="00E17E5C">
              <w:rPr>
                <w:rStyle w:val="Hyperlink"/>
                <w:rFonts w:ascii="Arial" w:hAnsi="Arial" w:cs="Arial"/>
                <w:noProof/>
              </w:rPr>
              <w:t>9.4.</w:t>
            </w:r>
            <w:r w:rsidR="001E6E46">
              <w:rPr>
                <w:noProof/>
                <w:lang w:val="en-US" w:eastAsia="en-US"/>
              </w:rPr>
              <w:tab/>
            </w:r>
            <w:r w:rsidR="001E6E46" w:rsidRPr="00E17E5C">
              <w:rPr>
                <w:rStyle w:val="Hyperlink"/>
                <w:rFonts w:ascii="Arial" w:hAnsi="Arial" w:cs="Arial"/>
                <w:noProof/>
              </w:rPr>
              <w:t>Sistema de comunicação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_Toc437618482 \h </w:instrText>
            </w:r>
            <w:r w:rsidR="001E6E46">
              <w:rPr>
                <w:noProof/>
                <w:webHidden/>
              </w:rPr>
            </w:r>
            <w:r w:rsidR="001E6E46">
              <w:rPr>
                <w:noProof/>
                <w:webHidden/>
              </w:rPr>
              <w:fldChar w:fldCharType="separate"/>
            </w:r>
            <w:r w:rsidR="000F05BA">
              <w:rPr>
                <w:noProof/>
                <w:webHidden/>
              </w:rPr>
              <w:t>24</w:t>
            </w:r>
            <w:r w:rsidR="001E6E46">
              <w:rPr>
                <w:noProof/>
                <w:webHidden/>
              </w:rPr>
              <w:fldChar w:fldCharType="end"/>
            </w:r>
          </w:hyperlink>
        </w:p>
        <w:p w:rsidR="001E6E46" w:rsidRDefault="00DA25AC">
          <w:pPr>
            <w:pStyle w:val="TOC1"/>
            <w:tabs>
              <w:tab w:val="left" w:pos="1100"/>
            </w:tabs>
            <w:rPr>
              <w:noProof/>
              <w:lang w:val="en-US" w:eastAsia="en-US"/>
            </w:rPr>
          </w:pPr>
          <w:hyperlink w:anchor="_Toc437618483" w:history="1">
            <w:r w:rsidR="001E6E46" w:rsidRPr="00E17E5C">
              <w:rPr>
                <w:rStyle w:val="Hyperlink"/>
                <w:rFonts w:ascii="Arial" w:hAnsi="Arial" w:cs="Arial"/>
                <w:noProof/>
              </w:rPr>
              <w:t>9.4.1.</w:t>
            </w:r>
            <w:r w:rsidR="001E6E46">
              <w:rPr>
                <w:noProof/>
                <w:lang w:val="en-US" w:eastAsia="en-US"/>
              </w:rPr>
              <w:tab/>
            </w:r>
            <w:r w:rsidR="001E6E46" w:rsidRPr="00E17E5C">
              <w:rPr>
                <w:rStyle w:val="Hyperlink"/>
                <w:rFonts w:ascii="Arial" w:hAnsi="Arial" w:cs="Arial"/>
                <w:noProof/>
              </w:rPr>
              <w:t>Sem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_Toc437618483 \h </w:instrText>
            </w:r>
            <w:r w:rsidR="001E6E46">
              <w:rPr>
                <w:noProof/>
                <w:webHidden/>
              </w:rPr>
            </w:r>
            <w:r w:rsidR="001E6E46">
              <w:rPr>
                <w:noProof/>
                <w:webHidden/>
              </w:rPr>
              <w:fldChar w:fldCharType="separate"/>
            </w:r>
            <w:r w:rsidR="000F05BA">
              <w:rPr>
                <w:noProof/>
                <w:webHidden/>
              </w:rPr>
              <w:t>24</w:t>
            </w:r>
            <w:r w:rsidR="001E6E46">
              <w:rPr>
                <w:noProof/>
                <w:webHidden/>
              </w:rPr>
              <w:fldChar w:fldCharType="end"/>
            </w:r>
          </w:hyperlink>
        </w:p>
        <w:p w:rsidR="001E6E46" w:rsidRDefault="00DA25AC">
          <w:pPr>
            <w:pStyle w:val="TOC1"/>
            <w:tabs>
              <w:tab w:val="left" w:pos="1100"/>
            </w:tabs>
            <w:rPr>
              <w:noProof/>
              <w:lang w:val="en-US" w:eastAsia="en-US"/>
            </w:rPr>
          </w:pPr>
          <w:hyperlink w:anchor="_Toc437618484" w:history="1">
            <w:r w:rsidR="001E6E46" w:rsidRPr="00E17E5C">
              <w:rPr>
                <w:rStyle w:val="Hyperlink"/>
                <w:rFonts w:ascii="Arial" w:hAnsi="Arial" w:cs="Arial"/>
                <w:noProof/>
              </w:rPr>
              <w:t>9.4.2.</w:t>
            </w:r>
            <w:r w:rsidR="001E6E46">
              <w:rPr>
                <w:noProof/>
                <w:lang w:val="en-US" w:eastAsia="en-US"/>
              </w:rPr>
              <w:tab/>
            </w:r>
            <w:r w:rsidR="001E6E46" w:rsidRPr="00E17E5C">
              <w:rPr>
                <w:rStyle w:val="Hyperlink"/>
                <w:rFonts w:ascii="Arial" w:hAnsi="Arial" w:cs="Arial"/>
                <w:noProof/>
              </w:rPr>
              <w:t>Com fio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_Toc437618484 \h </w:instrText>
            </w:r>
            <w:r w:rsidR="001E6E46">
              <w:rPr>
                <w:noProof/>
                <w:webHidden/>
              </w:rPr>
            </w:r>
            <w:r w:rsidR="001E6E46">
              <w:rPr>
                <w:noProof/>
                <w:webHidden/>
              </w:rPr>
              <w:fldChar w:fldCharType="separate"/>
            </w:r>
            <w:r w:rsidR="000F05BA">
              <w:rPr>
                <w:noProof/>
                <w:webHidden/>
              </w:rPr>
              <w:t>25</w:t>
            </w:r>
            <w:r w:rsidR="001E6E46">
              <w:rPr>
                <w:noProof/>
                <w:webHidden/>
              </w:rPr>
              <w:fldChar w:fldCharType="end"/>
            </w:r>
          </w:hyperlink>
        </w:p>
        <w:p w:rsidR="001E6E46" w:rsidRDefault="00DA25AC">
          <w:pPr>
            <w:pStyle w:val="TOC1"/>
            <w:tabs>
              <w:tab w:val="left" w:pos="1100"/>
            </w:tabs>
            <w:rPr>
              <w:noProof/>
              <w:lang w:val="en-US" w:eastAsia="en-US"/>
            </w:rPr>
          </w:pPr>
          <w:hyperlink w:anchor="_Toc437618485" w:history="1">
            <w:r w:rsidR="001E6E46" w:rsidRPr="00E17E5C">
              <w:rPr>
                <w:rStyle w:val="Hyperlink"/>
                <w:rFonts w:ascii="Arial" w:hAnsi="Arial" w:cs="Arial"/>
                <w:noProof/>
              </w:rPr>
              <w:t>9.5.</w:t>
            </w:r>
            <w:r w:rsidR="001E6E46">
              <w:rPr>
                <w:noProof/>
                <w:lang w:val="en-US" w:eastAsia="en-US"/>
              </w:rPr>
              <w:tab/>
            </w:r>
            <w:r w:rsidR="001E6E46" w:rsidRPr="00E17E5C">
              <w:rPr>
                <w:rStyle w:val="Hyperlink"/>
                <w:rFonts w:ascii="Arial" w:hAnsi="Arial" w:cs="Arial"/>
                <w:noProof/>
              </w:rPr>
              <w:t>Sistema embarcado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_Toc437618485 \h </w:instrText>
            </w:r>
            <w:r w:rsidR="001E6E46">
              <w:rPr>
                <w:noProof/>
                <w:webHidden/>
              </w:rPr>
            </w:r>
            <w:r w:rsidR="001E6E46">
              <w:rPr>
                <w:noProof/>
                <w:webHidden/>
              </w:rPr>
              <w:fldChar w:fldCharType="separate"/>
            </w:r>
            <w:r w:rsidR="000F05BA">
              <w:rPr>
                <w:noProof/>
                <w:webHidden/>
              </w:rPr>
              <w:t>25</w:t>
            </w:r>
            <w:r w:rsidR="001E6E46">
              <w:rPr>
                <w:noProof/>
                <w:webHidden/>
              </w:rPr>
              <w:fldChar w:fldCharType="end"/>
            </w:r>
          </w:hyperlink>
        </w:p>
        <w:p w:rsidR="001E6E46" w:rsidRDefault="00DA25AC">
          <w:pPr>
            <w:pStyle w:val="TOC1"/>
            <w:tabs>
              <w:tab w:val="left" w:pos="1100"/>
            </w:tabs>
            <w:rPr>
              <w:noProof/>
              <w:lang w:val="en-US" w:eastAsia="en-US"/>
            </w:rPr>
          </w:pPr>
          <w:hyperlink w:anchor="_Toc437618486" w:history="1">
            <w:r w:rsidR="001E6E46" w:rsidRPr="00E17E5C">
              <w:rPr>
                <w:rStyle w:val="Hyperlink"/>
                <w:rFonts w:ascii="Arial" w:hAnsi="Arial" w:cs="Arial"/>
                <w:noProof/>
              </w:rPr>
              <w:t>9.5.1.</w:t>
            </w:r>
            <w:r w:rsidR="001E6E46">
              <w:rPr>
                <w:noProof/>
                <w:lang w:val="en-US" w:eastAsia="en-US"/>
              </w:rPr>
              <w:tab/>
            </w:r>
            <w:r w:rsidR="001E6E46" w:rsidRPr="00E17E5C">
              <w:rPr>
                <w:rStyle w:val="Hyperlink"/>
                <w:rFonts w:ascii="Arial" w:hAnsi="Arial" w:cs="Arial"/>
                <w:noProof/>
              </w:rPr>
              <w:t>Microcontrolador</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_Toc437618486 \h </w:instrText>
            </w:r>
            <w:r w:rsidR="001E6E46">
              <w:rPr>
                <w:noProof/>
                <w:webHidden/>
              </w:rPr>
            </w:r>
            <w:r w:rsidR="001E6E46">
              <w:rPr>
                <w:noProof/>
                <w:webHidden/>
              </w:rPr>
              <w:fldChar w:fldCharType="separate"/>
            </w:r>
            <w:r w:rsidR="000F05BA">
              <w:rPr>
                <w:noProof/>
                <w:webHidden/>
              </w:rPr>
              <w:t>25</w:t>
            </w:r>
            <w:r w:rsidR="001E6E46">
              <w:rPr>
                <w:noProof/>
                <w:webHidden/>
              </w:rPr>
              <w:fldChar w:fldCharType="end"/>
            </w:r>
          </w:hyperlink>
        </w:p>
        <w:p w:rsidR="001E6E46" w:rsidRDefault="00DA25AC">
          <w:pPr>
            <w:pStyle w:val="TOC1"/>
            <w:tabs>
              <w:tab w:val="left" w:pos="1100"/>
            </w:tabs>
            <w:rPr>
              <w:noProof/>
              <w:lang w:val="en-US" w:eastAsia="en-US"/>
            </w:rPr>
          </w:pPr>
          <w:hyperlink w:anchor="_Toc437618487" w:history="1">
            <w:r w:rsidR="001E6E46" w:rsidRPr="00E17E5C">
              <w:rPr>
                <w:rStyle w:val="Hyperlink"/>
                <w:rFonts w:ascii="Arial" w:hAnsi="Arial" w:cs="Arial"/>
                <w:noProof/>
              </w:rPr>
              <w:t>9.5.2.</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_Toc437618487 \h </w:instrText>
            </w:r>
            <w:r w:rsidR="001E6E46">
              <w:rPr>
                <w:noProof/>
                <w:webHidden/>
              </w:rPr>
            </w:r>
            <w:r w:rsidR="001E6E46">
              <w:rPr>
                <w:noProof/>
                <w:webHidden/>
              </w:rPr>
              <w:fldChar w:fldCharType="separate"/>
            </w:r>
            <w:r w:rsidR="000F05BA">
              <w:rPr>
                <w:noProof/>
                <w:webHidden/>
              </w:rPr>
              <w:t>25</w:t>
            </w:r>
            <w:r w:rsidR="001E6E46">
              <w:rPr>
                <w:noProof/>
                <w:webHidden/>
              </w:rPr>
              <w:fldChar w:fldCharType="end"/>
            </w:r>
          </w:hyperlink>
        </w:p>
        <w:p w:rsidR="001E6E46" w:rsidRDefault="00DA25AC">
          <w:pPr>
            <w:pStyle w:val="TOC1"/>
            <w:tabs>
              <w:tab w:val="left" w:pos="1100"/>
            </w:tabs>
            <w:rPr>
              <w:noProof/>
              <w:lang w:val="en-US" w:eastAsia="en-US"/>
            </w:rPr>
          </w:pPr>
          <w:hyperlink w:anchor="_Toc437618488" w:history="1">
            <w:r w:rsidR="001E6E46" w:rsidRPr="00E17E5C">
              <w:rPr>
                <w:rStyle w:val="Hyperlink"/>
                <w:rFonts w:ascii="Arial" w:hAnsi="Arial" w:cs="Arial"/>
                <w:noProof/>
              </w:rPr>
              <w:t>9.6.</w:t>
            </w:r>
            <w:r w:rsidR="001E6E46">
              <w:rPr>
                <w:noProof/>
                <w:lang w:val="en-US" w:eastAsia="en-US"/>
              </w:rPr>
              <w:tab/>
            </w:r>
            <w:r w:rsidR="001E6E46" w:rsidRPr="00E17E5C">
              <w:rPr>
                <w:rStyle w:val="Hyperlink"/>
                <w:rFonts w:ascii="Arial" w:hAnsi="Arial" w:cs="Arial"/>
                <w:noProof/>
              </w:rPr>
              <w:t>Invólucro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_Toc437618488 \h </w:instrText>
            </w:r>
            <w:r w:rsidR="001E6E46">
              <w:rPr>
                <w:noProof/>
                <w:webHidden/>
              </w:rPr>
            </w:r>
            <w:r w:rsidR="001E6E46">
              <w:rPr>
                <w:noProof/>
                <w:webHidden/>
              </w:rPr>
              <w:fldChar w:fldCharType="separate"/>
            </w:r>
            <w:r w:rsidR="000F05BA">
              <w:rPr>
                <w:noProof/>
                <w:webHidden/>
              </w:rPr>
              <w:t>25</w:t>
            </w:r>
            <w:r w:rsidR="001E6E46">
              <w:rPr>
                <w:noProof/>
                <w:webHidden/>
              </w:rPr>
              <w:fldChar w:fldCharType="end"/>
            </w:r>
          </w:hyperlink>
        </w:p>
        <w:p w:rsidR="001E6E46" w:rsidRDefault="00DA25AC">
          <w:pPr>
            <w:pStyle w:val="TOC1"/>
            <w:tabs>
              <w:tab w:val="left" w:pos="1100"/>
            </w:tabs>
            <w:rPr>
              <w:noProof/>
              <w:lang w:val="en-US" w:eastAsia="en-US"/>
            </w:rPr>
          </w:pPr>
          <w:hyperlink w:anchor="_Toc437618489" w:history="1">
            <w:r w:rsidR="001E6E46" w:rsidRPr="00E17E5C">
              <w:rPr>
                <w:rStyle w:val="Hyperlink"/>
                <w:rFonts w:ascii="Arial" w:hAnsi="Arial" w:cs="Arial"/>
                <w:noProof/>
              </w:rPr>
              <w:t>9.6.1.</w:t>
            </w:r>
            <w:r w:rsidR="001E6E46">
              <w:rPr>
                <w:noProof/>
                <w:lang w:val="en-US" w:eastAsia="en-US"/>
              </w:rPr>
              <w:tab/>
            </w:r>
            <w:r w:rsidR="001E6E46" w:rsidRPr="00E17E5C">
              <w:rPr>
                <w:rStyle w:val="Hyperlink"/>
                <w:rFonts w:ascii="Arial" w:hAnsi="Arial" w:cs="Arial"/>
                <w:noProof/>
              </w:rPr>
              <w:t>Software de planejamento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_Toc437618489 \h </w:instrText>
            </w:r>
            <w:r w:rsidR="001E6E46">
              <w:rPr>
                <w:noProof/>
                <w:webHidden/>
              </w:rPr>
            </w:r>
            <w:r w:rsidR="001E6E46">
              <w:rPr>
                <w:noProof/>
                <w:webHidden/>
              </w:rPr>
              <w:fldChar w:fldCharType="separate"/>
            </w:r>
            <w:r w:rsidR="000F05BA">
              <w:rPr>
                <w:noProof/>
                <w:webHidden/>
              </w:rPr>
              <w:t>25</w:t>
            </w:r>
            <w:r w:rsidR="001E6E46">
              <w:rPr>
                <w:noProof/>
                <w:webHidden/>
              </w:rPr>
              <w:fldChar w:fldCharType="end"/>
            </w:r>
          </w:hyperlink>
        </w:p>
        <w:p w:rsidR="001E6E46" w:rsidRDefault="00DA25AC">
          <w:pPr>
            <w:pStyle w:val="TOC1"/>
            <w:tabs>
              <w:tab w:val="left" w:pos="1100"/>
            </w:tabs>
            <w:rPr>
              <w:noProof/>
              <w:lang w:val="en-US" w:eastAsia="en-US"/>
            </w:rPr>
          </w:pPr>
          <w:hyperlink w:anchor="_Toc437618490" w:history="1">
            <w:r w:rsidR="001E6E46" w:rsidRPr="00E17E5C">
              <w:rPr>
                <w:rStyle w:val="Hyperlink"/>
                <w:rFonts w:ascii="Arial" w:hAnsi="Arial" w:cs="Arial"/>
                <w:noProof/>
              </w:rPr>
              <w:t>10.</w:t>
            </w:r>
            <w:r w:rsidR="001E6E46">
              <w:rPr>
                <w:noProof/>
                <w:lang w:val="en-US" w:eastAsia="en-US"/>
              </w:rPr>
              <w:tab/>
            </w:r>
            <w:r w:rsidR="001E6E46" w:rsidRPr="00E17E5C">
              <w:rPr>
                <w:rStyle w:val="Hyperlink"/>
                <w:rFonts w:ascii="Arial" w:hAnsi="Arial" w:cs="Arial"/>
                <w:noProof/>
              </w:rPr>
              <w:t>Orçamento detalhado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_Toc437618490 \h </w:instrText>
            </w:r>
            <w:r w:rsidR="001E6E46">
              <w:rPr>
                <w:noProof/>
                <w:webHidden/>
              </w:rPr>
            </w:r>
            <w:r w:rsidR="001E6E46">
              <w:rPr>
                <w:noProof/>
                <w:webHidden/>
              </w:rPr>
              <w:fldChar w:fldCharType="separate"/>
            </w:r>
            <w:r w:rsidR="000F05BA">
              <w:rPr>
                <w:noProof/>
                <w:webHidden/>
              </w:rPr>
              <w:t>25</w:t>
            </w:r>
            <w:r w:rsidR="001E6E46">
              <w:rPr>
                <w:noProof/>
                <w:webHidden/>
              </w:rPr>
              <w:fldChar w:fldCharType="end"/>
            </w:r>
          </w:hyperlink>
        </w:p>
        <w:p w:rsidR="001E6E46" w:rsidRDefault="00DA25AC">
          <w:pPr>
            <w:pStyle w:val="TOC1"/>
            <w:tabs>
              <w:tab w:val="left" w:pos="1100"/>
            </w:tabs>
            <w:rPr>
              <w:noProof/>
              <w:lang w:val="en-US" w:eastAsia="en-US"/>
            </w:rPr>
          </w:pPr>
          <w:hyperlink w:anchor="_Toc437618492" w:history="1">
            <w:r w:rsidR="001E6E46" w:rsidRPr="00E17E5C">
              <w:rPr>
                <w:rStyle w:val="Hyperlink"/>
                <w:rFonts w:ascii="Arial" w:hAnsi="Arial" w:cs="Arial"/>
                <w:noProof/>
              </w:rPr>
              <w:t>11.</w:t>
            </w:r>
            <w:r w:rsidR="001E6E46">
              <w:rPr>
                <w:noProof/>
                <w:lang w:val="en-US" w:eastAsia="en-US"/>
              </w:rPr>
              <w:tab/>
            </w:r>
            <w:r w:rsidR="001E6E46" w:rsidRPr="00E17E5C">
              <w:rPr>
                <w:rStyle w:val="Hyperlink"/>
                <w:rFonts w:ascii="Arial" w:hAnsi="Arial" w:cs="Arial"/>
                <w:noProof/>
              </w:rPr>
              <w:t>Designação de tarefas e Cronograma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_Toc437618492 \h </w:instrText>
            </w:r>
            <w:r w:rsidR="001E6E46">
              <w:rPr>
                <w:noProof/>
                <w:webHidden/>
              </w:rPr>
            </w:r>
            <w:r w:rsidR="001E6E46">
              <w:rPr>
                <w:noProof/>
                <w:webHidden/>
              </w:rPr>
              <w:fldChar w:fldCharType="separate"/>
            </w:r>
            <w:r w:rsidR="000F05BA">
              <w:rPr>
                <w:noProof/>
                <w:webHidden/>
              </w:rPr>
              <w:t>26</w:t>
            </w:r>
            <w:r w:rsidR="001E6E46">
              <w:rPr>
                <w:noProof/>
                <w:webHidden/>
              </w:rPr>
              <w:fldChar w:fldCharType="end"/>
            </w:r>
          </w:hyperlink>
        </w:p>
        <w:p w:rsidR="001E6E46" w:rsidRDefault="00DA25AC">
          <w:pPr>
            <w:pStyle w:val="TOC1"/>
            <w:tabs>
              <w:tab w:val="left" w:pos="1100"/>
            </w:tabs>
            <w:rPr>
              <w:noProof/>
              <w:lang w:val="en-US" w:eastAsia="en-US"/>
            </w:rPr>
          </w:pPr>
          <w:hyperlink w:anchor="_Toc437618493" w:history="1">
            <w:r w:rsidR="001E6E46" w:rsidRPr="00E17E5C">
              <w:rPr>
                <w:rStyle w:val="Hyperlink"/>
                <w:rFonts w:ascii="Arial" w:hAnsi="Arial" w:cs="Arial"/>
                <w:noProof/>
              </w:rPr>
              <w:t>12.</w:t>
            </w:r>
            <w:r w:rsidR="001E6E46">
              <w:rPr>
                <w:noProof/>
                <w:lang w:val="en-US" w:eastAsia="en-US"/>
              </w:rPr>
              <w:tab/>
            </w:r>
            <w:r w:rsidR="001E6E46" w:rsidRPr="00E17E5C">
              <w:rPr>
                <w:rStyle w:val="Hyperlink"/>
                <w:rFonts w:ascii="Arial" w:hAnsi="Arial" w:cs="Arial"/>
                <w:noProof/>
              </w:rPr>
              <w:t>Acompanhamento de Projeto e auxiliares de gerenciamento</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_Toc437618493 \h </w:instrText>
            </w:r>
            <w:r w:rsidR="001E6E46">
              <w:rPr>
                <w:noProof/>
                <w:webHidden/>
              </w:rPr>
            </w:r>
            <w:r w:rsidR="001E6E46">
              <w:rPr>
                <w:noProof/>
                <w:webHidden/>
              </w:rPr>
              <w:fldChar w:fldCharType="separate"/>
            </w:r>
            <w:r w:rsidR="000F05BA">
              <w:rPr>
                <w:noProof/>
                <w:webHidden/>
              </w:rPr>
              <w:t>29</w:t>
            </w:r>
            <w:r w:rsidR="001E6E46">
              <w:rPr>
                <w:noProof/>
                <w:webHidden/>
              </w:rPr>
              <w:fldChar w:fldCharType="end"/>
            </w:r>
          </w:hyperlink>
        </w:p>
        <w:p w:rsidR="001E6E46" w:rsidRDefault="00DA25AC">
          <w:pPr>
            <w:pStyle w:val="TOC1"/>
            <w:tabs>
              <w:tab w:val="left" w:pos="1100"/>
            </w:tabs>
            <w:rPr>
              <w:noProof/>
              <w:lang w:val="en-US" w:eastAsia="en-US"/>
            </w:rPr>
          </w:pPr>
          <w:hyperlink w:anchor="_Toc437618494" w:history="1">
            <w:r w:rsidR="001E6E46" w:rsidRPr="00E17E5C">
              <w:rPr>
                <w:rStyle w:val="Hyperlink"/>
                <w:rFonts w:ascii="Arial" w:hAnsi="Arial" w:cs="Arial"/>
                <w:noProof/>
              </w:rPr>
              <w:t>13.</w:t>
            </w:r>
            <w:r w:rsidR="001E6E46">
              <w:rPr>
                <w:noProof/>
                <w:lang w:val="en-US" w:eastAsia="en-US"/>
              </w:rPr>
              <w:tab/>
            </w:r>
            <w:r w:rsidR="001E6E46" w:rsidRPr="00E17E5C">
              <w:rPr>
                <w:rStyle w:val="Hyperlink"/>
                <w:rFonts w:ascii="Arial" w:hAnsi="Arial" w:cs="Arial"/>
                <w:noProof/>
              </w:rPr>
              <w:t>Bibliografia</w:t>
            </w:r>
            <w:r w:rsidR="001E6E46">
              <w:rPr>
                <w:rStyle w:val="Hyperlink"/>
                <w:rFonts w:ascii="Arial" w:hAnsi="Arial" w:cs="Arial"/>
                <w:noProof/>
              </w:rPr>
              <w:t>........................................................................................</w:t>
            </w:r>
            <w:r w:rsidR="001E6E46">
              <w:rPr>
                <w:noProof/>
                <w:webHidden/>
              </w:rPr>
              <w:tab/>
            </w:r>
            <w:r w:rsidR="001E6E46">
              <w:rPr>
                <w:noProof/>
                <w:webHidden/>
              </w:rPr>
              <w:fldChar w:fldCharType="begin"/>
            </w:r>
            <w:r w:rsidR="001E6E46">
              <w:rPr>
                <w:noProof/>
                <w:webHidden/>
              </w:rPr>
              <w:instrText xml:space="preserve"> PAGEREF _Toc437618494 \h </w:instrText>
            </w:r>
            <w:r w:rsidR="001E6E46">
              <w:rPr>
                <w:noProof/>
                <w:webHidden/>
              </w:rPr>
            </w:r>
            <w:r w:rsidR="001E6E46">
              <w:rPr>
                <w:noProof/>
                <w:webHidden/>
              </w:rPr>
              <w:fldChar w:fldCharType="separate"/>
            </w:r>
            <w:r w:rsidR="000F05BA">
              <w:rPr>
                <w:noProof/>
                <w:webHidden/>
              </w:rPr>
              <w:t>30</w:t>
            </w:r>
            <w:r w:rsidR="001E6E46">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1" w:name="_Toc437618466"/>
      <w:r>
        <w:rPr>
          <w:rFonts w:ascii="Arial" w:hAnsi="Arial" w:cs="Arial"/>
          <w:color w:val="9D3511"/>
          <w:sz w:val="32"/>
          <w:szCs w:val="32"/>
        </w:rPr>
        <w:lastRenderedPageBreak/>
        <w:t>Declaração do escopo em alto nível</w:t>
      </w:r>
      <w:bookmarkEnd w:id="1"/>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O Dalle Pad é composto de um invóluc</w:t>
      </w:r>
      <w:r w:rsidR="00827970">
        <w:rPr>
          <w:rFonts w:ascii="Arial" w:hAnsi="Arial" w:cs="Arial"/>
          <w:sz w:val="24"/>
          <w:szCs w:val="24"/>
        </w:rPr>
        <w:t>ro de plástico que compreende 32</w:t>
      </w:r>
      <w:r>
        <w:rPr>
          <w:rFonts w:ascii="Arial" w:hAnsi="Arial" w:cs="Arial"/>
          <w:sz w:val="24"/>
          <w:szCs w:val="24"/>
        </w:rPr>
        <w:t xml:space="preserve"> (</w:t>
      </w:r>
      <w:r w:rsidR="00827970">
        <w:rPr>
          <w:rFonts w:ascii="Arial" w:hAnsi="Arial" w:cs="Arial"/>
          <w:sz w:val="24"/>
          <w:szCs w:val="24"/>
        </w:rPr>
        <w:t>trinta e dois</w:t>
      </w:r>
      <w:r>
        <w:rPr>
          <w:rFonts w:ascii="Arial" w:hAnsi="Arial" w:cs="Arial"/>
          <w:sz w:val="24"/>
          <w:szCs w:val="24"/>
        </w:rPr>
        <w:t xml:space="preserve">) botões </w:t>
      </w:r>
      <w:r w:rsidR="00827970">
        <w:rPr>
          <w:rFonts w:ascii="Arial" w:hAnsi="Arial" w:cs="Arial"/>
          <w:sz w:val="24"/>
          <w:szCs w:val="24"/>
        </w:rPr>
        <w:t>dividos em duas matrizes de 16 (dezesseis) botões cada, 2</w:t>
      </w:r>
      <w:r>
        <w:rPr>
          <w:rFonts w:ascii="Arial" w:hAnsi="Arial" w:cs="Arial"/>
          <w:sz w:val="24"/>
          <w:szCs w:val="24"/>
        </w:rPr>
        <w:t xml:space="preserve"> (</w:t>
      </w:r>
      <w:r w:rsidR="00827970">
        <w:rPr>
          <w:rFonts w:ascii="Arial" w:hAnsi="Arial" w:cs="Arial"/>
          <w:sz w:val="24"/>
          <w:szCs w:val="24"/>
        </w:rPr>
        <w:t>dois</w:t>
      </w:r>
      <w:r>
        <w:rPr>
          <w:rFonts w:ascii="Arial" w:hAnsi="Arial" w:cs="Arial"/>
          <w:sz w:val="24"/>
          <w:szCs w:val="24"/>
        </w:rPr>
        <w:t>) potenciômetros</w:t>
      </w:r>
      <w:r w:rsidR="0032292E">
        <w:rPr>
          <w:rFonts w:ascii="Arial" w:hAnsi="Arial" w:cs="Arial"/>
          <w:sz w:val="24"/>
          <w:szCs w:val="24"/>
        </w:rPr>
        <w:t xml:space="preserve"> deslizantes</w:t>
      </w:r>
      <w:r>
        <w:rPr>
          <w:rFonts w:ascii="Arial" w:hAnsi="Arial" w:cs="Arial"/>
          <w:sz w:val="24"/>
          <w:szCs w:val="24"/>
        </w:rPr>
        <w:t xml:space="preserve">, utilizados para gerenciar </w:t>
      </w:r>
      <w:r w:rsidR="00827970">
        <w:rPr>
          <w:rFonts w:ascii="Arial" w:hAnsi="Arial" w:cs="Arial"/>
          <w:sz w:val="24"/>
          <w:szCs w:val="24"/>
        </w:rPr>
        <w:t xml:space="preserve">o volume dos </w:t>
      </w:r>
      <w:r w:rsidR="00602407">
        <w:rPr>
          <w:rFonts w:ascii="Arial" w:hAnsi="Arial" w:cs="Arial"/>
          <w:sz w:val="24"/>
          <w:szCs w:val="24"/>
        </w:rPr>
        <w:t>arquivos de música selecionados</w:t>
      </w:r>
      <w:r w:rsidR="00827970">
        <w:rPr>
          <w:rFonts w:ascii="Arial" w:hAnsi="Arial" w:cs="Arial"/>
          <w:sz w:val="24"/>
          <w:szCs w:val="24"/>
        </w:rPr>
        <w:t xml:space="preserve"> e 8 (oito) potenciômetros </w:t>
      </w:r>
      <w:r w:rsidR="0032292E">
        <w:rPr>
          <w:rFonts w:ascii="Arial" w:hAnsi="Arial" w:cs="Arial"/>
          <w:sz w:val="24"/>
          <w:szCs w:val="24"/>
        </w:rPr>
        <w:t>lineares</w:t>
      </w:r>
      <w:r w:rsidR="00827970">
        <w:rPr>
          <w:rFonts w:ascii="Arial" w:hAnsi="Arial" w:cs="Arial"/>
          <w:sz w:val="24"/>
          <w:szCs w:val="24"/>
        </w:rPr>
        <w:t>, responsáveis pelo controle de efeitos nos m</w:t>
      </w:r>
      <w:r w:rsidR="00207552">
        <w:rPr>
          <w:rFonts w:ascii="Arial" w:hAnsi="Arial" w:cs="Arial"/>
          <w:sz w:val="24"/>
          <w:szCs w:val="24"/>
        </w:rPr>
        <w:t>esmos</w:t>
      </w:r>
      <w:r w:rsidR="00602407">
        <w:rPr>
          <w:rFonts w:ascii="Arial" w:hAnsi="Arial" w:cs="Arial"/>
          <w:sz w:val="24"/>
          <w:szCs w:val="24"/>
        </w:rPr>
        <w:t>.</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w:t>
      </w:r>
      <w:r w:rsidR="006E6D24">
        <w:rPr>
          <w:rFonts w:ascii="Arial" w:hAnsi="Arial" w:cs="Arial"/>
          <w:sz w:val="24"/>
          <w:szCs w:val="24"/>
        </w:rPr>
        <w:t xml:space="preserve"> e MIDI</w:t>
      </w:r>
      <w:r>
        <w:rPr>
          <w:rFonts w:ascii="Arial" w:hAnsi="Arial" w:cs="Arial"/>
          <w:sz w:val="24"/>
          <w:szCs w:val="24"/>
        </w:rPr>
        <w:t xml:space="preserve"> (o hardware apresenta ambas as saídas, sendo a MIDI a mais usual) </w:t>
      </w:r>
      <w:r w:rsidR="009A5D85">
        <w:rPr>
          <w:rFonts w:ascii="Arial" w:hAnsi="Arial" w:cs="Arial"/>
          <w:sz w:val="24"/>
          <w:szCs w:val="24"/>
        </w:rPr>
        <w:t xml:space="preserve">ou um dispositivo móvel, conectado através do </w:t>
      </w:r>
      <w:r>
        <w:rPr>
          <w:rFonts w:ascii="Arial" w:hAnsi="Arial" w:cs="Arial"/>
          <w:sz w:val="24"/>
          <w:szCs w:val="24"/>
        </w:rPr>
        <w:t>bluetooth</w:t>
      </w:r>
      <w:r w:rsidR="009A5D85">
        <w:rPr>
          <w:rFonts w:ascii="Arial" w:hAnsi="Arial" w:cs="Arial"/>
          <w:sz w:val="24"/>
          <w:szCs w:val="24"/>
        </w:rPr>
        <w:t xml:space="preserve"> de ambos os sistemas</w:t>
      </w:r>
      <w:r w:rsidR="00AF331C">
        <w:rPr>
          <w:rFonts w:ascii="Arial" w:hAnsi="Arial" w:cs="Arial"/>
          <w:sz w:val="24"/>
          <w:szCs w:val="24"/>
        </w:rPr>
        <w:t xml:space="preserve">. </w:t>
      </w:r>
      <w:r w:rsidR="00795EB1">
        <w:rPr>
          <w:rFonts w:ascii="Arial" w:hAnsi="Arial" w:cs="Arial"/>
          <w:sz w:val="24"/>
          <w:szCs w:val="24"/>
        </w:rPr>
        <w:t>O primeiro é o sistema básico de controle, aqui é possível que o usuário visualize a música a ser criada / editada</w:t>
      </w:r>
      <w:r w:rsidR="00E00E25">
        <w:rPr>
          <w:rFonts w:ascii="Arial" w:hAnsi="Arial" w:cs="Arial"/>
          <w:sz w:val="24"/>
          <w:szCs w:val="24"/>
        </w:rPr>
        <w:t xml:space="preserve">, além de poder gerenciar as funções de cada um dos botões do </w:t>
      </w:r>
      <w:r w:rsidR="00E00E25">
        <w:rPr>
          <w:rFonts w:ascii="Arial" w:hAnsi="Arial" w:cs="Arial"/>
          <w:b/>
          <w:sz w:val="24"/>
          <w:szCs w:val="24"/>
        </w:rPr>
        <w:t>DALLE PAD</w:t>
      </w:r>
      <w:r w:rsidR="00795EB1">
        <w:rPr>
          <w:rFonts w:ascii="Arial" w:hAnsi="Arial" w:cs="Arial"/>
          <w:sz w:val="24"/>
          <w:szCs w:val="24"/>
        </w:rPr>
        <w:t xml:space="preserve">. No último, por sua vez, </w:t>
      </w:r>
      <w:r w:rsidR="00AF331C">
        <w:rPr>
          <w:rFonts w:ascii="Arial" w:hAnsi="Arial" w:cs="Arial"/>
          <w:sz w:val="24"/>
          <w:szCs w:val="24"/>
        </w:rPr>
        <w:t>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2" w:name="_Toc437618467"/>
      <w:r>
        <w:rPr>
          <w:rFonts w:ascii="Arial" w:hAnsi="Arial" w:cs="Arial"/>
          <w:color w:val="9D3511"/>
          <w:sz w:val="32"/>
          <w:szCs w:val="32"/>
        </w:rPr>
        <w:t>Objetivos do Projeto</w:t>
      </w:r>
      <w:bookmarkEnd w:id="2"/>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lastRenderedPageBreak/>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3" w:name="_Toc437618468"/>
      <w:r w:rsidRPr="00176871">
        <w:rPr>
          <w:rFonts w:ascii="Arial" w:hAnsi="Arial" w:cs="Arial"/>
          <w:color w:val="9D3511"/>
          <w:sz w:val="32"/>
          <w:szCs w:val="32"/>
        </w:rPr>
        <w:t>Premissas</w:t>
      </w:r>
      <w:bookmarkEnd w:id="3"/>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4" w:name="_Toc437618469"/>
      <w:r w:rsidRPr="00176871">
        <w:rPr>
          <w:rFonts w:ascii="Arial" w:hAnsi="Arial" w:cs="Arial"/>
          <w:color w:val="9D3511"/>
          <w:sz w:val="32"/>
          <w:szCs w:val="32"/>
        </w:rPr>
        <w:t>Restrições</w:t>
      </w:r>
      <w:bookmarkEnd w:id="4"/>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618470"/>
      <w:r w:rsidRPr="00176871">
        <w:rPr>
          <w:rFonts w:ascii="Arial" w:hAnsi="Arial" w:cs="Arial"/>
          <w:color w:val="9D3511"/>
          <w:sz w:val="32"/>
          <w:szCs w:val="32"/>
        </w:rPr>
        <w:t>Gerente e colaboradores do projeto</w:t>
      </w:r>
      <w:bookmarkEnd w:id="5"/>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6" w:name="_Toc437618471"/>
      <w:r>
        <w:rPr>
          <w:rFonts w:ascii="Arial" w:hAnsi="Arial" w:cs="Arial"/>
          <w:color w:val="9D3511"/>
          <w:sz w:val="32"/>
          <w:szCs w:val="32"/>
        </w:rPr>
        <w:lastRenderedPageBreak/>
        <w:t>Referência a trabalhos semelhantes</w:t>
      </w:r>
      <w:bookmarkEnd w:id="6"/>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BB44DE">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BB44DE">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Pr="00BB44DE">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7" w:name="_Toc437618472"/>
      <w:r>
        <w:rPr>
          <w:rFonts w:ascii="Arial" w:hAnsi="Arial" w:cs="Arial"/>
          <w:color w:val="9D3511"/>
          <w:sz w:val="32"/>
          <w:szCs w:val="32"/>
        </w:rPr>
        <w:lastRenderedPageBreak/>
        <w:t>Plano de resposta aos riscos</w:t>
      </w:r>
      <w:bookmarkEnd w:id="7"/>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8" w:name="_Toc437618473"/>
      <w:r>
        <w:rPr>
          <w:rFonts w:ascii="Arial" w:hAnsi="Arial" w:cs="Arial"/>
          <w:color w:val="9D3511"/>
          <w:sz w:val="32"/>
          <w:szCs w:val="32"/>
        </w:rPr>
        <w:lastRenderedPageBreak/>
        <w:t>Requisitos</w:t>
      </w:r>
      <w:bookmarkEnd w:id="8"/>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9" w:name="_Toc437618474"/>
      <w:r>
        <w:rPr>
          <w:rFonts w:ascii="Arial" w:hAnsi="Arial" w:cs="Arial"/>
          <w:color w:val="9D3511"/>
          <w:sz w:val="32"/>
          <w:szCs w:val="32"/>
        </w:rPr>
        <w:t>Opções tecnológicas</w:t>
      </w:r>
      <w:bookmarkEnd w:id="9"/>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0" w:name="_Toc437618475"/>
      <w:r>
        <w:rPr>
          <w:rFonts w:ascii="Arial" w:hAnsi="Arial" w:cs="Arial"/>
          <w:color w:val="9D3511"/>
        </w:rPr>
        <w:t>Durante o decorrer do projeto</w:t>
      </w:r>
      <w:bookmarkEnd w:id="10"/>
    </w:p>
    <w:p w:rsidR="00FC2CA0" w:rsidRPr="00A851B9" w:rsidRDefault="00FC2CA0" w:rsidP="00FC2CA0">
      <w:pPr>
        <w:pStyle w:val="Heading1"/>
        <w:numPr>
          <w:ilvl w:val="2"/>
          <w:numId w:val="14"/>
        </w:numPr>
        <w:rPr>
          <w:rFonts w:ascii="Arial" w:hAnsi="Arial" w:cs="Arial"/>
          <w:color w:val="9D3511"/>
        </w:rPr>
      </w:pPr>
      <w:bookmarkStart w:id="11" w:name="_Toc437618476"/>
      <w:r>
        <w:rPr>
          <w:rFonts w:ascii="Arial" w:hAnsi="Arial" w:cs="Arial"/>
          <w:color w:val="9D3511"/>
        </w:rPr>
        <w:t>Compartilhamento de dados entre a equipe</w:t>
      </w:r>
      <w:bookmarkEnd w:id="11"/>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bookmarkStart w:id="12" w:name="_Toc437618477"/>
      <w:r>
        <w:rPr>
          <w:rFonts w:ascii="Arial" w:hAnsi="Arial" w:cs="Arial"/>
          <w:color w:val="9D3511"/>
        </w:rPr>
        <w:t>Agendamento de reuniões e compartilhamento de resultados</w:t>
      </w:r>
      <w:bookmarkEnd w:id="12"/>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compartilhar resultados obtidos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 xml:space="preserve">A existência da versão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 xml:space="preserve">dispositivos móveis quanto para os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bookmarkStart w:id="13" w:name="_Toc437618478"/>
      <w:r w:rsidRPr="00A64C22">
        <w:rPr>
          <w:rFonts w:ascii="Arial" w:hAnsi="Arial" w:cs="Arial"/>
          <w:color w:val="9D3511"/>
        </w:rPr>
        <w:t>Estação base</w:t>
      </w:r>
      <w:r w:rsidR="004B25F4">
        <w:rPr>
          <w:rFonts w:ascii="Arial" w:hAnsi="Arial" w:cs="Arial"/>
          <w:color w:val="9D3511"/>
        </w:rPr>
        <w:t xml:space="preserve"> p</w:t>
      </w:r>
      <w:r w:rsidR="00A747B4">
        <w:rPr>
          <w:rFonts w:ascii="Arial" w:hAnsi="Arial" w:cs="Arial"/>
          <w:color w:val="9D3511"/>
        </w:rPr>
        <w:t>rincipal</w:t>
      </w:r>
      <w:bookmarkEnd w:id="13"/>
    </w:p>
    <w:p w:rsidR="00A851B9" w:rsidRDefault="00A851B9" w:rsidP="00A64C22">
      <w:pPr>
        <w:pStyle w:val="Heading1"/>
        <w:numPr>
          <w:ilvl w:val="2"/>
          <w:numId w:val="14"/>
        </w:numPr>
        <w:rPr>
          <w:rFonts w:ascii="Arial" w:hAnsi="Arial" w:cs="Arial"/>
          <w:color w:val="9D3511"/>
        </w:rPr>
      </w:pPr>
      <w:bookmarkStart w:id="14" w:name="_Toc437618479"/>
      <w:r>
        <w:rPr>
          <w:rFonts w:ascii="Arial" w:hAnsi="Arial" w:cs="Arial"/>
          <w:color w:val="9D3511"/>
        </w:rPr>
        <w:t>Linguagem de programação</w:t>
      </w:r>
      <w:bookmarkEnd w:id="14"/>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5" w:name="_Toc437618480"/>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5"/>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6" w:name="_Toc437618481"/>
      <w:r>
        <w:rPr>
          <w:rFonts w:ascii="Arial" w:hAnsi="Arial" w:cs="Arial"/>
          <w:color w:val="9D3511"/>
        </w:rPr>
        <w:t>Estação base secundária (</w:t>
      </w:r>
      <w:r>
        <w:rPr>
          <w:rFonts w:ascii="Arial" w:hAnsi="Arial" w:cs="Arial"/>
          <w:i/>
          <w:color w:val="9D3511"/>
        </w:rPr>
        <w:t>mobile</w:t>
      </w:r>
      <w:r>
        <w:rPr>
          <w:rFonts w:ascii="Arial" w:hAnsi="Arial" w:cs="Arial"/>
          <w:color w:val="9D3511"/>
        </w:rPr>
        <w:t>)</w:t>
      </w:r>
      <w:bookmarkEnd w:id="16"/>
    </w:p>
    <w:p w:rsidR="00DE66A8" w:rsidRDefault="00DE66A8" w:rsidP="00DE66A8"/>
    <w:p w:rsidR="00DE66A8" w:rsidRPr="00DE66A8" w:rsidRDefault="00DE66A8" w:rsidP="00DE66A8"/>
    <w:p w:rsidR="00CF788F" w:rsidRPr="00CF788F" w:rsidRDefault="00CF788F" w:rsidP="00CF788F"/>
    <w:p w:rsidR="00F01BA0" w:rsidRPr="00A851B9" w:rsidRDefault="00786F61" w:rsidP="00F01BA0">
      <w:pPr>
        <w:pStyle w:val="Heading1"/>
        <w:numPr>
          <w:ilvl w:val="1"/>
          <w:numId w:val="14"/>
        </w:numPr>
        <w:rPr>
          <w:rFonts w:ascii="Arial" w:hAnsi="Arial" w:cs="Arial"/>
          <w:color w:val="9D3511"/>
        </w:rPr>
      </w:pPr>
      <w:bookmarkStart w:id="17" w:name="_Toc437618482"/>
      <w:r>
        <w:rPr>
          <w:rFonts w:ascii="Arial" w:hAnsi="Arial" w:cs="Arial"/>
          <w:color w:val="9D3511"/>
        </w:rPr>
        <w:t>Sistema de comunicação</w:t>
      </w:r>
      <w:bookmarkEnd w:id="17"/>
    </w:p>
    <w:p w:rsidR="00F01BA0" w:rsidRDefault="00F01BA0" w:rsidP="009C5E1F">
      <w:pPr>
        <w:spacing w:after="0"/>
        <w:jc w:val="both"/>
        <w:rPr>
          <w:rFonts w:ascii="Arial" w:hAnsi="Arial" w:cs="Arial"/>
        </w:rPr>
      </w:pPr>
    </w:p>
    <w:p w:rsidR="00F47639" w:rsidRDefault="00F47639" w:rsidP="00F47639">
      <w:pPr>
        <w:pStyle w:val="Heading1"/>
        <w:numPr>
          <w:ilvl w:val="2"/>
          <w:numId w:val="14"/>
        </w:numPr>
        <w:rPr>
          <w:rFonts w:ascii="Arial" w:hAnsi="Arial" w:cs="Arial"/>
          <w:color w:val="9D3511"/>
        </w:rPr>
      </w:pPr>
      <w:bookmarkStart w:id="18" w:name="_Toc437618483"/>
      <w:r>
        <w:rPr>
          <w:rFonts w:ascii="Arial" w:hAnsi="Arial" w:cs="Arial"/>
          <w:color w:val="9D3511"/>
        </w:rPr>
        <w:t>Sem fio</w:t>
      </w:r>
      <w:bookmarkEnd w:id="18"/>
    </w:p>
    <w:p w:rsidR="002D57F5" w:rsidRDefault="002D57F5" w:rsidP="002D57F5"/>
    <w:p w:rsidR="002D57F5" w:rsidRPr="002D57F5" w:rsidRDefault="002D57F5" w:rsidP="002D57F5"/>
    <w:p w:rsidR="00F47639" w:rsidRPr="00A851B9" w:rsidRDefault="00F47639" w:rsidP="00F47639">
      <w:pPr>
        <w:pStyle w:val="Heading1"/>
        <w:numPr>
          <w:ilvl w:val="2"/>
          <w:numId w:val="14"/>
        </w:numPr>
        <w:rPr>
          <w:rFonts w:ascii="Arial" w:hAnsi="Arial" w:cs="Arial"/>
          <w:color w:val="9D3511"/>
        </w:rPr>
      </w:pPr>
      <w:bookmarkStart w:id="19" w:name="_Toc437618484"/>
      <w:r>
        <w:rPr>
          <w:rFonts w:ascii="Arial" w:hAnsi="Arial" w:cs="Arial"/>
          <w:color w:val="9D3511"/>
        </w:rPr>
        <w:lastRenderedPageBreak/>
        <w:t>Com fio</w:t>
      </w:r>
      <w:bookmarkEnd w:id="19"/>
    </w:p>
    <w:p w:rsidR="00F01BA0" w:rsidRDefault="00F01BA0" w:rsidP="00F47639">
      <w:pPr>
        <w:spacing w:after="0"/>
        <w:ind w:left="360"/>
        <w:jc w:val="both"/>
        <w:rPr>
          <w:rFonts w:ascii="Arial" w:hAnsi="Arial" w:cs="Arial"/>
        </w:rPr>
      </w:pPr>
    </w:p>
    <w:p w:rsidR="00AE3841" w:rsidRDefault="00AE3841"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20" w:name="_Toc437618485"/>
      <w:r>
        <w:rPr>
          <w:rFonts w:ascii="Arial" w:hAnsi="Arial" w:cs="Arial"/>
          <w:color w:val="9D3511"/>
        </w:rPr>
        <w:t>Sistema embarcado</w:t>
      </w:r>
      <w:bookmarkEnd w:id="20"/>
    </w:p>
    <w:p w:rsidR="002E2FF0" w:rsidRDefault="00EF3E7F" w:rsidP="002E2FF0">
      <w:pPr>
        <w:pStyle w:val="Heading1"/>
        <w:numPr>
          <w:ilvl w:val="2"/>
          <w:numId w:val="14"/>
        </w:numPr>
        <w:rPr>
          <w:rFonts w:ascii="Arial" w:hAnsi="Arial" w:cs="Arial"/>
          <w:color w:val="9D3511"/>
        </w:rPr>
      </w:pPr>
      <w:bookmarkStart w:id="21" w:name="_Toc437618486"/>
      <w:r>
        <w:rPr>
          <w:rFonts w:ascii="Arial" w:hAnsi="Arial" w:cs="Arial"/>
          <w:color w:val="9D3511"/>
        </w:rPr>
        <w:t>Microcontrolador</w:t>
      </w:r>
      <w:bookmarkEnd w:id="21"/>
    </w:p>
    <w:p w:rsidR="00EF3E7F" w:rsidRDefault="00EF3E7F" w:rsidP="00EF3E7F"/>
    <w:p w:rsidR="00EF3E7F" w:rsidRDefault="00EF3E7F" w:rsidP="00EF3E7F"/>
    <w:p w:rsidR="0095309B" w:rsidRDefault="0095309B" w:rsidP="00EF3E7F"/>
    <w:p w:rsidR="00845097" w:rsidRPr="00A851B9" w:rsidRDefault="00845097" w:rsidP="00845097">
      <w:pPr>
        <w:pStyle w:val="Heading1"/>
        <w:numPr>
          <w:ilvl w:val="2"/>
          <w:numId w:val="14"/>
        </w:numPr>
        <w:rPr>
          <w:rFonts w:ascii="Arial" w:hAnsi="Arial" w:cs="Arial"/>
          <w:color w:val="9D3511"/>
        </w:rPr>
      </w:pPr>
      <w:bookmarkStart w:id="22" w:name="_Toc437618487"/>
      <w:r>
        <w:rPr>
          <w:rFonts w:ascii="Arial" w:hAnsi="Arial" w:cs="Arial"/>
          <w:color w:val="9D3511"/>
        </w:rPr>
        <w:t xml:space="preserve">Software de </w:t>
      </w:r>
      <w:r w:rsidR="00930FF2">
        <w:rPr>
          <w:rFonts w:ascii="Arial" w:hAnsi="Arial" w:cs="Arial"/>
          <w:color w:val="9D3511"/>
        </w:rPr>
        <w:t>planejamento</w:t>
      </w:r>
      <w:bookmarkEnd w:id="22"/>
    </w:p>
    <w:p w:rsidR="00845097" w:rsidRDefault="00845097" w:rsidP="00EF3E7F"/>
    <w:p w:rsidR="00845097" w:rsidRDefault="00845097" w:rsidP="00EF3E7F"/>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bookmarkStart w:id="23" w:name="_Toc437618488"/>
      <w:r>
        <w:rPr>
          <w:rFonts w:ascii="Arial" w:hAnsi="Arial" w:cs="Arial"/>
          <w:color w:val="9D3511"/>
        </w:rPr>
        <w:t>Invólucro</w:t>
      </w:r>
      <w:bookmarkEnd w:id="23"/>
    </w:p>
    <w:p w:rsidR="00845097" w:rsidRPr="00A851B9" w:rsidRDefault="00845097" w:rsidP="00845097">
      <w:pPr>
        <w:pStyle w:val="Heading1"/>
        <w:numPr>
          <w:ilvl w:val="2"/>
          <w:numId w:val="14"/>
        </w:numPr>
        <w:rPr>
          <w:rFonts w:ascii="Arial" w:hAnsi="Arial" w:cs="Arial"/>
          <w:color w:val="9D3511"/>
        </w:rPr>
      </w:pPr>
      <w:bookmarkStart w:id="24" w:name="_Toc437618489"/>
      <w:r>
        <w:rPr>
          <w:rFonts w:ascii="Arial" w:hAnsi="Arial" w:cs="Arial"/>
          <w:color w:val="9D3511"/>
        </w:rPr>
        <w:t>Software de planejamento</w:t>
      </w:r>
      <w:bookmarkEnd w:id="24"/>
    </w:p>
    <w:p w:rsidR="00AE3841" w:rsidRDefault="00AE3841" w:rsidP="009C5E1F">
      <w:pPr>
        <w:spacing w:after="0"/>
        <w:jc w:val="both"/>
        <w:rPr>
          <w:rFonts w:ascii="Arial" w:hAnsi="Arial" w:cs="Arial"/>
        </w:rPr>
      </w:pPr>
    </w:p>
    <w:p w:rsidR="00E144D0" w:rsidRDefault="00E144D0" w:rsidP="009C5E1F">
      <w:pPr>
        <w:spacing w:after="0"/>
        <w:jc w:val="both"/>
        <w:rPr>
          <w:rFonts w:ascii="Arial" w:hAnsi="Arial" w:cs="Arial"/>
        </w:rPr>
      </w:pP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5" w:name="_Toc437618490"/>
      <w:r>
        <w:rPr>
          <w:rFonts w:ascii="Arial" w:hAnsi="Arial" w:cs="Arial"/>
          <w:color w:val="9D3511"/>
          <w:sz w:val="32"/>
          <w:szCs w:val="32"/>
        </w:rPr>
        <w:t>Orçamento detalhado</w:t>
      </w:r>
      <w:bookmarkEnd w:id="25"/>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lastRenderedPageBreak/>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bookmarkStart w:id="26" w:name="_Toc437555087"/>
            <w:bookmarkStart w:id="27" w:name="_Toc437618491"/>
            <w:r w:rsidRPr="009844AC">
              <w:rPr>
                <w:rFonts w:ascii="Arial" w:eastAsia="Times New Roman" w:hAnsi="Arial" w:cs="Arial"/>
                <w:color w:val="111111"/>
                <w:kern w:val="36"/>
                <w:sz w:val="24"/>
                <w:szCs w:val="24"/>
                <w:lang w:val="en-US" w:eastAsia="en-US"/>
              </w:rPr>
              <w:t>Potentiometer Drehknopf 6mm</w:t>
            </w:r>
            <w:bookmarkEnd w:id="26"/>
            <w:bookmarkEnd w:id="27"/>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8" w:name="_Toc437618492"/>
      <w:r>
        <w:rPr>
          <w:rFonts w:ascii="Arial" w:hAnsi="Arial" w:cs="Arial"/>
          <w:color w:val="9D3511"/>
          <w:sz w:val="32"/>
          <w:szCs w:val="32"/>
        </w:rPr>
        <w:t>Designação de tarefas</w:t>
      </w:r>
      <w:r w:rsidR="00367F11">
        <w:rPr>
          <w:rFonts w:ascii="Arial" w:hAnsi="Arial" w:cs="Arial"/>
          <w:color w:val="9D3511"/>
          <w:sz w:val="32"/>
          <w:szCs w:val="32"/>
        </w:rPr>
        <w:t xml:space="preserve"> e Cronograma</w:t>
      </w:r>
      <w:bookmarkEnd w:id="28"/>
    </w:p>
    <w:p w:rsidR="00FC71AC" w:rsidRPr="000B448D" w:rsidRDefault="00FC71AC" w:rsidP="000B448D">
      <w:pPr>
        <w:pBdr>
          <w:top w:val="single" w:sz="4" w:space="1" w:color="auto"/>
        </w:pBdr>
        <w:spacing w:after="0"/>
        <w:ind w:left="720"/>
        <w:rPr>
          <w:rFonts w:ascii="Arial" w:hAnsi="Arial" w:cs="Arial"/>
          <w:sz w:val="24"/>
          <w:szCs w:val="24"/>
        </w:rPr>
      </w:pPr>
    </w:p>
    <w:p w:rsidR="00EB261D" w:rsidRDefault="00B6461A" w:rsidP="0047747F">
      <w:pPr>
        <w:spacing w:after="0"/>
        <w:ind w:left="360" w:firstLine="360"/>
        <w:jc w:val="both"/>
        <w:rPr>
          <w:rFonts w:ascii="Arial" w:hAnsi="Arial" w:cs="Arial"/>
          <w:sz w:val="24"/>
          <w:szCs w:val="24"/>
        </w:rPr>
      </w:pPr>
      <w:r>
        <w:rPr>
          <w:rFonts w:ascii="Arial" w:hAnsi="Arial" w:cs="Arial"/>
          <w:sz w:val="24"/>
          <w:szCs w:val="24"/>
        </w:rPr>
        <w:t>O c</w:t>
      </w:r>
      <w:r w:rsidR="005127FC">
        <w:rPr>
          <w:rFonts w:ascii="Arial" w:hAnsi="Arial" w:cs="Arial"/>
          <w:sz w:val="24"/>
          <w:szCs w:val="24"/>
        </w:rPr>
        <w:t>ronograma do projeto</w:t>
      </w:r>
      <w:r w:rsidR="00763BD1">
        <w:rPr>
          <w:rFonts w:ascii="Arial" w:hAnsi="Arial" w:cs="Arial"/>
          <w:sz w:val="24"/>
          <w:szCs w:val="24"/>
        </w:rPr>
        <w:t>, bem como a designação de tarefas entre os membros da equipe</w:t>
      </w:r>
      <w:r>
        <w:rPr>
          <w:rFonts w:ascii="Arial" w:hAnsi="Arial" w:cs="Arial"/>
          <w:sz w:val="24"/>
          <w:szCs w:val="24"/>
        </w:rPr>
        <w:t xml:space="preserve">, está apresentado </w:t>
      </w:r>
      <w:r w:rsidR="00282BC4">
        <w:rPr>
          <w:rFonts w:ascii="Arial" w:hAnsi="Arial" w:cs="Arial"/>
          <w:sz w:val="24"/>
          <w:szCs w:val="24"/>
        </w:rPr>
        <w:t>a seguir</w:t>
      </w:r>
      <w:r w:rsidR="005127FC">
        <w:rPr>
          <w:rFonts w:ascii="Arial" w:hAnsi="Arial" w:cs="Arial"/>
          <w:sz w:val="24"/>
          <w:szCs w:val="24"/>
        </w:rPr>
        <w:t>.</w:t>
      </w:r>
    </w:p>
    <w:p w:rsidR="00F32C8F" w:rsidRDefault="009B2B20" w:rsidP="0047747F">
      <w:pPr>
        <w:spacing w:after="0"/>
        <w:ind w:left="360" w:firstLine="360"/>
        <w:jc w:val="both"/>
        <w:rPr>
          <w:rFonts w:ascii="Arial" w:hAnsi="Arial" w:cs="Arial"/>
          <w:sz w:val="24"/>
          <w:szCs w:val="24"/>
        </w:rPr>
      </w:pPr>
      <w:r>
        <w:rPr>
          <w:rFonts w:ascii="Arial" w:hAnsi="Arial" w:cs="Arial"/>
          <w:sz w:val="24"/>
          <w:szCs w:val="24"/>
        </w:rPr>
        <w:t>É importante</w:t>
      </w:r>
      <w:r w:rsidR="005118A1">
        <w:rPr>
          <w:rFonts w:ascii="Arial" w:hAnsi="Arial" w:cs="Arial"/>
          <w:sz w:val="24"/>
          <w:szCs w:val="24"/>
        </w:rPr>
        <w:t xml:space="preserve">, </w:t>
      </w:r>
      <w:r w:rsidR="007200A1">
        <w:rPr>
          <w:rFonts w:ascii="Arial" w:hAnsi="Arial" w:cs="Arial"/>
          <w:sz w:val="24"/>
          <w:szCs w:val="24"/>
        </w:rPr>
        <w:t>primeiramente</w:t>
      </w:r>
      <w:r w:rsidR="005118A1">
        <w:rPr>
          <w:rFonts w:ascii="Arial" w:hAnsi="Arial" w:cs="Arial"/>
          <w:sz w:val="24"/>
          <w:szCs w:val="24"/>
        </w:rPr>
        <w:t>, ressaltar a escolha dos prazos de cada f</w:t>
      </w:r>
      <w:r w:rsidR="00823232">
        <w:rPr>
          <w:rFonts w:ascii="Arial" w:hAnsi="Arial" w:cs="Arial"/>
          <w:sz w:val="24"/>
          <w:szCs w:val="24"/>
        </w:rPr>
        <w:t>ase:</w:t>
      </w:r>
    </w:p>
    <w:p w:rsidR="00823232" w:rsidRDefault="008D3069" w:rsidP="00823232">
      <w:pPr>
        <w:pStyle w:val="ListParagraph"/>
        <w:numPr>
          <w:ilvl w:val="0"/>
          <w:numId w:val="35"/>
        </w:numPr>
        <w:spacing w:after="0"/>
        <w:jc w:val="both"/>
        <w:rPr>
          <w:rFonts w:ascii="Arial" w:hAnsi="Arial" w:cs="Arial"/>
          <w:sz w:val="24"/>
          <w:szCs w:val="24"/>
        </w:rPr>
      </w:pPr>
      <w:r>
        <w:rPr>
          <w:rFonts w:ascii="Arial" w:hAnsi="Arial" w:cs="Arial"/>
          <w:sz w:val="24"/>
          <w:szCs w:val="24"/>
        </w:rPr>
        <w:t>A primeira fase do projeto é a mais curta, quando comparada com a quantidade e a importância de suas subtarefas.</w:t>
      </w:r>
      <w:r w:rsidR="00E352DD">
        <w:rPr>
          <w:rFonts w:ascii="Arial" w:hAnsi="Arial" w:cs="Arial"/>
          <w:sz w:val="24"/>
          <w:szCs w:val="24"/>
        </w:rPr>
        <w:t xml:space="preserve"> Esta </w:t>
      </w:r>
      <w:r w:rsidR="00011FAF">
        <w:rPr>
          <w:rFonts w:ascii="Arial" w:hAnsi="Arial" w:cs="Arial"/>
          <w:sz w:val="24"/>
          <w:szCs w:val="24"/>
        </w:rPr>
        <w:t>foi uma decisão unânime da equipe</w:t>
      </w:r>
      <w:r w:rsidR="004B276C">
        <w:rPr>
          <w:rFonts w:ascii="Arial" w:hAnsi="Arial" w:cs="Arial"/>
          <w:sz w:val="24"/>
          <w:szCs w:val="24"/>
        </w:rPr>
        <w:t xml:space="preserve">, e foi baseada no fato de não </w:t>
      </w:r>
      <w:r w:rsidR="00A8575D">
        <w:rPr>
          <w:rFonts w:ascii="Arial" w:hAnsi="Arial" w:cs="Arial"/>
          <w:sz w:val="24"/>
          <w:szCs w:val="24"/>
        </w:rPr>
        <w:t>necessitar</w:t>
      </w:r>
      <w:r w:rsidR="004B276C">
        <w:rPr>
          <w:rFonts w:ascii="Arial" w:hAnsi="Arial" w:cs="Arial"/>
          <w:sz w:val="24"/>
          <w:szCs w:val="24"/>
        </w:rPr>
        <w:t xml:space="preserve"> de nenhum componente importado</w:t>
      </w:r>
      <w:r w:rsidR="007B0934">
        <w:rPr>
          <w:rFonts w:ascii="Arial" w:hAnsi="Arial" w:cs="Arial"/>
          <w:sz w:val="24"/>
          <w:szCs w:val="24"/>
        </w:rPr>
        <w:t xml:space="preserve"> e também pelo fato de que as atividades universitárias ainda estão tranquilas;</w:t>
      </w:r>
    </w:p>
    <w:p w:rsidR="007B0934" w:rsidRDefault="00810AAC" w:rsidP="00823232">
      <w:pPr>
        <w:pStyle w:val="ListParagraph"/>
        <w:numPr>
          <w:ilvl w:val="0"/>
          <w:numId w:val="35"/>
        </w:numPr>
        <w:spacing w:after="0"/>
        <w:jc w:val="both"/>
        <w:rPr>
          <w:rFonts w:ascii="Arial" w:hAnsi="Arial" w:cs="Arial"/>
          <w:sz w:val="24"/>
          <w:szCs w:val="24"/>
        </w:rPr>
      </w:pPr>
      <w:r>
        <w:rPr>
          <w:rFonts w:ascii="Arial" w:hAnsi="Arial" w:cs="Arial"/>
          <w:sz w:val="24"/>
          <w:szCs w:val="24"/>
        </w:rPr>
        <w:t>A segunda fase do projeto é a mais longa, e é aqui que todo o controle do projeto é desenvolvido. Esta é uma etapa crucial, onde todos os prazos devem ser, ind</w:t>
      </w:r>
      <w:r w:rsidR="00424F1A">
        <w:rPr>
          <w:rFonts w:ascii="Arial" w:hAnsi="Arial" w:cs="Arial"/>
          <w:sz w:val="24"/>
          <w:szCs w:val="24"/>
        </w:rPr>
        <w:t>ubitavelmente, cumpridos</w:t>
      </w:r>
      <w:r w:rsidR="008B79D0">
        <w:rPr>
          <w:rFonts w:ascii="Arial" w:hAnsi="Arial" w:cs="Arial"/>
          <w:sz w:val="24"/>
          <w:szCs w:val="24"/>
        </w:rPr>
        <w:t>;</w:t>
      </w:r>
    </w:p>
    <w:p w:rsidR="003E0178" w:rsidRDefault="003E0178" w:rsidP="00823232">
      <w:pPr>
        <w:pStyle w:val="ListParagraph"/>
        <w:numPr>
          <w:ilvl w:val="0"/>
          <w:numId w:val="35"/>
        </w:numPr>
        <w:spacing w:after="0"/>
        <w:jc w:val="both"/>
        <w:rPr>
          <w:rFonts w:ascii="Arial" w:hAnsi="Arial" w:cs="Arial"/>
          <w:sz w:val="24"/>
          <w:szCs w:val="24"/>
        </w:rPr>
      </w:pPr>
      <w:r>
        <w:rPr>
          <w:rFonts w:ascii="Arial" w:hAnsi="Arial" w:cs="Arial"/>
          <w:sz w:val="24"/>
          <w:szCs w:val="24"/>
        </w:rPr>
        <w:t>A terceira fase é a fase de montagem do produto</w:t>
      </w:r>
      <w:r w:rsidR="003D5065">
        <w:rPr>
          <w:rFonts w:ascii="Arial" w:hAnsi="Arial" w:cs="Arial"/>
          <w:sz w:val="24"/>
          <w:szCs w:val="24"/>
        </w:rPr>
        <w:t xml:space="preserve"> e de amadurecimento de ambos os softwares de controle</w:t>
      </w:r>
      <w:r>
        <w:rPr>
          <w:rFonts w:ascii="Arial" w:hAnsi="Arial" w:cs="Arial"/>
          <w:sz w:val="24"/>
          <w:szCs w:val="24"/>
        </w:rPr>
        <w:t xml:space="preserve">. </w:t>
      </w:r>
      <w:r w:rsidR="004B1D37">
        <w:rPr>
          <w:rFonts w:ascii="Arial" w:hAnsi="Arial" w:cs="Arial"/>
          <w:sz w:val="24"/>
          <w:szCs w:val="24"/>
        </w:rPr>
        <w:t>Para isso</w:t>
      </w:r>
      <w:r w:rsidR="008B79D0">
        <w:rPr>
          <w:rFonts w:ascii="Arial" w:hAnsi="Arial" w:cs="Arial"/>
          <w:sz w:val="24"/>
          <w:szCs w:val="24"/>
        </w:rPr>
        <w:t>,</w:t>
      </w:r>
      <w:r w:rsidR="004B1D37">
        <w:rPr>
          <w:rFonts w:ascii="Arial" w:hAnsi="Arial" w:cs="Arial"/>
          <w:sz w:val="24"/>
          <w:szCs w:val="24"/>
        </w:rPr>
        <w:t xml:space="preserve"> é importante que a </w:t>
      </w:r>
      <w:r w:rsidR="004B1D37">
        <w:rPr>
          <w:rFonts w:ascii="Arial" w:hAnsi="Arial" w:cs="Arial"/>
          <w:sz w:val="24"/>
          <w:szCs w:val="24"/>
        </w:rPr>
        <w:lastRenderedPageBreak/>
        <w:t xml:space="preserve">equipe tenha um tempo </w:t>
      </w:r>
      <w:r w:rsidR="008B79D0">
        <w:rPr>
          <w:rFonts w:ascii="Arial" w:hAnsi="Arial" w:cs="Arial"/>
          <w:sz w:val="24"/>
          <w:szCs w:val="24"/>
        </w:rPr>
        <w:t>razoável, e 3 (três) semanas de trabalho para cada integrante pareceu uma quantidade razoável;</w:t>
      </w:r>
    </w:p>
    <w:p w:rsidR="003C5770" w:rsidRPr="00823232" w:rsidRDefault="00B80F66" w:rsidP="00823232">
      <w:pPr>
        <w:pStyle w:val="ListParagraph"/>
        <w:numPr>
          <w:ilvl w:val="0"/>
          <w:numId w:val="35"/>
        </w:numPr>
        <w:spacing w:after="0"/>
        <w:jc w:val="both"/>
        <w:rPr>
          <w:rFonts w:ascii="Arial" w:hAnsi="Arial" w:cs="Arial"/>
          <w:sz w:val="24"/>
          <w:szCs w:val="24"/>
        </w:rPr>
      </w:pPr>
      <w:r>
        <w:rPr>
          <w:rFonts w:ascii="Arial" w:hAnsi="Arial" w:cs="Arial"/>
          <w:sz w:val="24"/>
          <w:szCs w:val="24"/>
        </w:rPr>
        <w:t>Já a quarta fase, por ser uma etapa de melhorias no projeto, bem como a sua finalização por completo, é uma etapa que não requer muito tempo da equipe.</w:t>
      </w:r>
    </w:p>
    <w:p w:rsidR="00E906F1" w:rsidRDefault="00E906F1" w:rsidP="00E906F1">
      <w:pPr>
        <w:spacing w:after="0"/>
        <w:ind w:left="567"/>
        <w:jc w:val="both"/>
        <w:rPr>
          <w:rFonts w:ascii="Arial" w:hAnsi="Arial" w:cs="Arial"/>
        </w:rPr>
      </w:pPr>
    </w:p>
    <w:p w:rsidR="00CC3160" w:rsidRDefault="00CC3160" w:rsidP="00E906F1">
      <w:pPr>
        <w:spacing w:after="0"/>
        <w:ind w:left="567"/>
        <w:jc w:val="both"/>
        <w:rPr>
          <w:rFonts w:ascii="Arial" w:hAnsi="Arial" w:cs="Arial"/>
        </w:rPr>
        <w:sectPr w:rsidR="00CC3160" w:rsidSect="00A62A83">
          <w:headerReference w:type="even" r:id="rId14"/>
          <w:headerReference w:type="default" r:id="rId15"/>
          <w:footerReference w:type="even" r:id="rId16"/>
          <w:headerReference w:type="first" r:id="rId17"/>
          <w:type w:val="continuous"/>
          <w:pgSz w:w="12240" w:h="15840" w:code="1"/>
          <w:pgMar w:top="1135" w:right="1800" w:bottom="1440" w:left="1800" w:header="284" w:footer="725" w:gutter="0"/>
          <w:pgNumType w:start="0"/>
          <w:cols w:space="720"/>
          <w:titlePg/>
          <w:docGrid w:linePitch="299"/>
        </w:sectPr>
      </w:pPr>
    </w:p>
    <w:p w:rsidR="00CC3160" w:rsidRDefault="009B4684" w:rsidP="00282559">
      <w:pPr>
        <w:spacing w:after="0"/>
        <w:ind w:left="567"/>
        <w:jc w:val="center"/>
        <w:rPr>
          <w:rFonts w:ascii="Arial" w:hAnsi="Arial" w:cs="Arial"/>
        </w:rPr>
        <w:sectPr w:rsidR="00CC3160" w:rsidSect="000F05BA">
          <w:headerReference w:type="first" r:id="rId18"/>
          <w:pgSz w:w="23814" w:h="16839" w:orient="landscape" w:code="8"/>
          <w:pgMar w:top="1800" w:right="1135" w:bottom="1800" w:left="1440" w:header="284" w:footer="725" w:gutter="0"/>
          <w:cols w:space="720"/>
          <w:titlePg/>
          <w:docGrid w:linePitch="299"/>
        </w:sectPr>
      </w:pPr>
      <w:r>
        <w:rPr>
          <w:rFonts w:ascii="Arial" w:hAnsi="Arial" w:cs="Arial"/>
        </w:rPr>
        <w:object w:dxaOrig="20483" w:dyaOrig="15825">
          <v:shape id="_x0000_i1025" type="#_x0000_t75" style="width:1030.6pt;height:791.15pt" o:ole="">
            <v:imagedata r:id="rId19" o:title=""/>
          </v:shape>
          <o:OLEObject Type="Embed" ProgID="Acrobat.Document.11" ShapeID="_x0000_i1025" DrawAspect="Content" ObjectID="_1511641101" r:id="rId20"/>
        </w:object>
      </w:r>
      <w:bookmarkStart w:id="29" w:name="_GoBack"/>
      <w:bookmarkEnd w:id="29"/>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30" w:name="_Toc437618493"/>
      <w:r>
        <w:rPr>
          <w:rFonts w:ascii="Arial" w:hAnsi="Arial" w:cs="Arial"/>
          <w:color w:val="9D3511"/>
          <w:sz w:val="32"/>
          <w:szCs w:val="32"/>
        </w:rPr>
        <w:lastRenderedPageBreak/>
        <w:t>Acompanhamento de Projeto e auxiliares de gerenciamento</w:t>
      </w:r>
      <w:bookmarkEnd w:id="30"/>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D228F" w:rsidRPr="00C86EC9" w:rsidRDefault="001D228F"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24/06/2016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31" w:name="_Toc437618494"/>
      <w:r>
        <w:rPr>
          <w:rFonts w:ascii="Arial" w:hAnsi="Arial" w:cs="Arial"/>
          <w:color w:val="9D3511"/>
          <w:sz w:val="32"/>
          <w:szCs w:val="32"/>
        </w:rPr>
        <w:lastRenderedPageBreak/>
        <w:t>Bibliografia</w:t>
      </w:r>
      <w:bookmarkEnd w:id="31"/>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21"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22"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23"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 xml:space="preserve">VISUAL STUDIO. </w:t>
      </w:r>
      <w:r w:rsidRPr="00016AF2">
        <w:rPr>
          <w:rFonts w:ascii="Arial" w:hAnsi="Arial" w:cs="Arial"/>
          <w:b/>
          <w:sz w:val="24"/>
          <w:szCs w:val="24"/>
        </w:rPr>
        <w:t>Microsoft Visual Studio</w:t>
      </w:r>
      <w:r w:rsidRPr="00016AF2">
        <w:rPr>
          <w:rFonts w:ascii="Arial" w:hAnsi="Arial" w:cs="Arial"/>
          <w:sz w:val="24"/>
          <w:szCs w:val="24"/>
        </w:rPr>
        <w:t>. Disponível em: &lt;https://www.visualstudio.com&gt;. Acesso em: 10 de dezembro de 2015.</w:t>
      </w:r>
    </w:p>
    <w:p w:rsidR="0094034D" w:rsidRDefault="0094034D" w:rsidP="00BB6E1D">
      <w:pPr>
        <w:spacing w:after="0"/>
        <w:ind w:left="567"/>
        <w:jc w:val="both"/>
        <w:rPr>
          <w:rFonts w:ascii="Arial" w:hAnsi="Arial" w:cs="Arial"/>
          <w:sz w:val="24"/>
          <w:szCs w:val="24"/>
        </w:rPr>
      </w:pPr>
    </w:p>
    <w:p w:rsidR="0094034D" w:rsidRPr="00820A90" w:rsidRDefault="00820A90" w:rsidP="00820A90">
      <w:pPr>
        <w:spacing w:after="0"/>
        <w:ind w:left="567"/>
        <w:jc w:val="both"/>
        <w:rPr>
          <w:rFonts w:ascii="Arial" w:hAnsi="Arial" w:cs="Arial"/>
          <w:sz w:val="24"/>
          <w:szCs w:val="24"/>
        </w:rPr>
      </w:pPr>
      <w:r w:rsidRPr="009C6EB8">
        <w:rPr>
          <w:rFonts w:ascii="Arial" w:hAnsi="Arial" w:cs="Arial"/>
          <w:sz w:val="24"/>
          <w:szCs w:val="24"/>
        </w:rPr>
        <w:t xml:space="preserve">WIKIPEDIA. </w:t>
      </w:r>
      <w:r w:rsidRPr="009C6EB8">
        <w:rPr>
          <w:rFonts w:ascii="Arial" w:hAnsi="Arial" w:cs="Arial"/>
          <w:b/>
          <w:sz w:val="24"/>
          <w:szCs w:val="24"/>
        </w:rPr>
        <w:t>Comparison of Java and C++</w:t>
      </w:r>
      <w:r w:rsidRPr="009C6EB8">
        <w:rPr>
          <w:rFonts w:ascii="Arial" w:hAnsi="Arial" w:cs="Arial"/>
          <w:sz w:val="24"/>
          <w:szCs w:val="24"/>
        </w:rPr>
        <w:t xml:space="preserve">. </w:t>
      </w:r>
      <w:r w:rsidRPr="00820A90">
        <w:rPr>
          <w:rFonts w:ascii="Arial" w:hAnsi="Arial" w:cs="Arial"/>
          <w:sz w:val="24"/>
          <w:szCs w:val="24"/>
        </w:rPr>
        <w:t xml:space="preserve">Disponível em: &lt;https://en.wikipedia.org/wiki/Comparison_of_Java_and_C%2B%2B&gt;. </w:t>
      </w:r>
      <w:r w:rsidRPr="00016AF2">
        <w:rPr>
          <w:rFonts w:ascii="Arial" w:hAnsi="Arial" w:cs="Arial"/>
          <w:sz w:val="24"/>
          <w:szCs w:val="24"/>
        </w:rPr>
        <w:t>Acesso em: 10 de dezembro de 2015.</w:t>
      </w:r>
    </w:p>
    <w:p w:rsidR="001D090B" w:rsidRPr="00843BB8" w:rsidRDefault="001D090B" w:rsidP="00A10AC3">
      <w:pPr>
        <w:rPr>
          <w:rFonts w:ascii="Arial" w:hAnsi="Arial" w:cs="Arial"/>
        </w:rPr>
      </w:pPr>
    </w:p>
    <w:sectPr w:rsidR="001D090B" w:rsidRPr="00843BB8" w:rsidSect="000F05BA">
      <w:headerReference w:type="first" r:id="rId24"/>
      <w:pgSz w:w="12240" w:h="15840" w:code="1"/>
      <w:pgMar w:top="1135" w:right="1800" w:bottom="1440" w:left="1800" w:header="284" w:footer="725"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5AC" w:rsidRDefault="00DA25AC">
      <w:r>
        <w:separator/>
      </w:r>
    </w:p>
  </w:endnote>
  <w:endnote w:type="continuationSeparator" w:id="0">
    <w:p w:rsidR="00DA25AC" w:rsidRDefault="00DA25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A25AC">
    <w:pPr>
      <w:pStyle w:val="Footer"/>
    </w:pPr>
    <w:sdt>
      <w:sdtPr>
        <w:rPr>
          <w:rFonts w:asciiTheme="majorHAnsi" w:eastAsiaTheme="majorEastAsia" w:hAnsiTheme="majorHAnsi" w:cstheme="majorBidi"/>
        </w:rPr>
        <w:id w:val="1875423277"/>
        <w:temporary/>
        <w:showingPlcHdr/>
      </w:sdtPr>
      <w:sdtEndPr/>
      <w:sdtContent>
        <w:r w:rsidR="00DB7F10">
          <w:rPr>
            <w:rFonts w:asciiTheme="majorHAnsi" w:eastAsiaTheme="majorEastAsia" w:hAnsiTheme="majorHAnsi" w:cstheme="majorBidi"/>
          </w:rPr>
          <w:t>[Type text]</w:t>
        </w:r>
      </w:sdtContent>
    </w:sdt>
    <w:r w:rsidR="00DB7F10">
      <w:fldChar w:fldCharType="begin"/>
    </w:r>
    <w:r w:rsidR="00DB7F10">
      <w:rPr>
        <w:rFonts w:ascii="Calibri" w:hAnsi="Calibri"/>
      </w:rPr>
      <w:instrText>[Digite o texto]</w:instrText>
    </w:r>
    <w:r w:rsidR="00DB7F10">
      <w:fldChar w:fldCharType="separate"/>
    </w:r>
    <w:r w:rsidR="00DB7F10">
      <w:rPr>
        <w:rFonts w:ascii="Calibri" w:hAnsi="Calibri"/>
      </w:rPr>
      <w:t xml:space="preserve">Página </w:t>
    </w:r>
    <w:r w:rsidR="00DB7F10">
      <w:rPr>
        <w:rFonts w:asciiTheme="majorHAnsi" w:eastAsiaTheme="majorEastAsia" w:hAnsiTheme="majorHAnsi" w:cstheme="majorBidi"/>
        <w:noProof/>
      </w:rPr>
      <w:fldChar w:fldCharType="end"/>
    </w:r>
    <w:r w:rsidR="00DB7F10">
      <w:t xml:space="preserve"> </w:t>
    </w:r>
    <w:r w:rsidR="00DB7F10">
      <w:t xml:space="preserve">PAGE   \* MERGEFORMAT </w:t>
    </w:r>
    <w:r w:rsidR="00DB7F10">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DB7F10">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DB7F10">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5AC" w:rsidRDefault="00DA25AC">
      <w:r>
        <w:separator/>
      </w:r>
    </w:p>
  </w:footnote>
  <w:footnote w:type="continuationSeparator" w:id="0">
    <w:p w:rsidR="00DA25AC" w:rsidRDefault="00DA25AC">
      <w:r>
        <w:separator/>
      </w:r>
    </w:p>
  </w:footnote>
  <w:footnote w:type="continuationNotice" w:id="1">
    <w:p w:rsidR="00DA25AC" w:rsidRDefault="00DA25AC">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Theme="majorHAnsi" w:eastAsiaTheme="majorEastAsia" w:hAnsiTheme="majorHAnsi" w:cstheme="majorBidi"/>
      </w:rPr>
    </w:pPr>
    <w:r>
      <w:rPr>
        <w:rFonts w:ascii="Calibri" w:hAnsi="Calibri"/>
      </w:rPr>
      <w:t>Plano de Marketing da Adventure Works</w:t>
    </w:r>
  </w:p>
  <w:p w:rsidR="00DB7F10" w:rsidRDefault="00DB7F10">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9B4684" w:rsidRPr="009B4684">
                            <w:rPr>
                              <w:noProof/>
                              <w:color w:val="FFFFFF"/>
                            </w:rPr>
                            <w:t>30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0F48C250" id="_x0000_t202" coordsize="21600,21600" o:spt="202" path="m,l,21600r21600,l21600,xe">
              <v:stroke joinstyle="miter"/>
              <v:path gradientshapeok="t" o:connecttype="rect"/>
            </v:shapetype>
            <v:shape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9B4684" w:rsidRPr="009B4684">
                      <w:rPr>
                        <w:noProof/>
                        <w:color w:val="FFFFFF"/>
                      </w:rPr>
                      <w:t>30</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 xml:space="preserve">Universidade </w:t>
    </w:r>
    <w:r w:rsidRPr="002B162A">
      <w:rPr>
        <w:rFonts w:ascii="Arial" w:hAnsi="Arial" w:cs="Arial"/>
        <w:b/>
        <w:sz w:val="24"/>
        <w:szCs w:val="24"/>
      </w:rPr>
      <w:t>Tecnológica Federal do Paraná</w:t>
    </w:r>
  </w:p>
  <w:p w:rsidR="00DB7F10" w:rsidRPr="002B162A" w:rsidRDefault="00DB7F10">
    <w:pPr>
      <w:pStyle w:val="Header"/>
      <w:rPr>
        <w:rFonts w:ascii="Arial" w:hAnsi="Arial" w:cs="Arial"/>
        <w:sz w:val="24"/>
        <w:szCs w:val="24"/>
      </w:rPr>
    </w:pPr>
    <w:r w:rsidRPr="002B162A">
      <w:rPr>
        <w:rFonts w:ascii="Arial" w:hAnsi="Arial" w:cs="Arial"/>
        <w:sz w:val="24"/>
        <w:szCs w:val="24"/>
      </w:rPr>
      <w:t>Plano de Projeto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D05" w:rsidRDefault="003E3D05" w:rsidP="003E3D05">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73600" behindDoc="0" locked="0" layoutInCell="1" allowOverlap="1" wp14:anchorId="0537488A" wp14:editId="34E69A8B">
          <wp:simplePos x="0" y="0"/>
          <wp:positionH relativeFrom="column">
            <wp:posOffset>-742950</wp:posOffset>
          </wp:positionH>
          <wp:positionV relativeFrom="paragraph">
            <wp:posOffset>-75565</wp:posOffset>
          </wp:positionV>
          <wp:extent cx="1495425" cy="553085"/>
          <wp:effectExtent l="0" t="0" r="952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2576" behindDoc="0" locked="0" layoutInCell="0" allowOverlap="1" wp14:anchorId="3453FE09" wp14:editId="154565EE">
              <wp:simplePos x="0" y="0"/>
              <wp:positionH relativeFrom="margin">
                <wp:align>left</wp:align>
              </wp:positionH>
              <wp:positionV relativeFrom="topMargin">
                <wp:align>center</wp:align>
              </wp:positionV>
              <wp:extent cx="5486400" cy="17081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D05" w:rsidRPr="00F660B3" w:rsidRDefault="003E3D05" w:rsidP="003E3D05">
                          <w:pPr>
                            <w:spacing w:after="0" w:line="240" w:lineRule="auto"/>
                            <w:jc w:val="right"/>
                          </w:pPr>
                          <w:r>
                            <w:t xml:space="preserve">Projeto: </w:t>
                          </w:r>
                          <w:sdt>
                            <w:sdtPr>
                              <w:alias w:val="Assunto"/>
                              <w:tag w:val=""/>
                              <w:id w:val="594977274"/>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453FE09" id="_x0000_t202" coordsize="21600,21600" o:spt="202" path="m,l,21600r21600,l21600,xe">
              <v:stroke joinstyle="miter"/>
              <v:path gradientshapeok="t" o:connecttype="rect"/>
            </v:shapetype>
            <v:shape id="Text Box 14" o:spid="_x0000_s1036" type="#_x0000_t202" style="position:absolute;margin-left:0;margin-top:0;width:6in;height:13.45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" o:allowincell="f" filled="f" stroked="f">
              <v:textbox style="mso-fit-shape-to-text:t" inset=",0,,0">
                <w:txbxContent>
                  <w:p w:rsidR="003E3D05" w:rsidRPr="00F660B3" w:rsidRDefault="003E3D05" w:rsidP="003E3D05">
                    <w:pPr>
                      <w:spacing w:after="0" w:line="240" w:lineRule="auto"/>
                      <w:jc w:val="right"/>
                    </w:pPr>
                    <w:r>
                      <w:t xml:space="preserve">Projeto: </w:t>
                    </w:r>
                    <w:sdt>
                      <w:sdtPr>
                        <w:alias w:val="Assunto"/>
                        <w:tag w:val=""/>
                        <w:id w:val="594977274"/>
                        <w:placeholder>
                          <w:docPart w:val="2149FE71D13D4BD89C9F1EDE1559B8CB"/>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1552" behindDoc="0" locked="0" layoutInCell="0" allowOverlap="1" wp14:anchorId="496F48E7" wp14:editId="4D4C968A">
              <wp:simplePos x="0" y="0"/>
              <wp:positionH relativeFrom="page">
                <wp:align>right</wp:align>
              </wp:positionH>
              <wp:positionV relativeFrom="topMargin">
                <wp:align>center</wp:align>
              </wp:positionV>
              <wp:extent cx="1142365" cy="170815"/>
              <wp:effectExtent l="0" t="0" r="0" b="635"/>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3E3D05" w:rsidRDefault="003E3D05" w:rsidP="003E3D05">
                          <w:pPr>
                            <w:spacing w:after="0" w:line="240" w:lineRule="auto"/>
                            <w:rPr>
                              <w:color w:val="FFFFFF" w:themeColor="background1"/>
                            </w:rPr>
                          </w:pPr>
                          <w:r>
                            <w:fldChar w:fldCharType="begin"/>
                          </w:r>
                          <w:r>
                            <w:instrText xml:space="preserve"> PAGE   \* MERGEFORMAT </w:instrText>
                          </w:r>
                          <w:r>
                            <w:fldChar w:fldCharType="separate"/>
                          </w:r>
                          <w:r w:rsidR="00E6619E" w:rsidRPr="00E6619E">
                            <w:rPr>
                              <w:noProof/>
                              <w:color w:val="FFFFFF"/>
                            </w:rPr>
                            <w:t>0</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496F48E7" id="_x0000_t202" coordsize="21600,21600" o:spt="202" path="m,l,21600r21600,l21600,xe">
              <v:stroke joinstyle="miter"/>
              <v:path gradientshapeok="t" o:connecttype="rect"/>
            </v:shapetype>
            <v:shape id="Text Box 15" o:spid="_x0000_s1037" type="#_x0000_t202" style="position:absolute;margin-left:38.75pt;margin-top:0;width:89.95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" o:allowincell="f" fillcolor="#ed1c24" stroked="f">
              <v:textbox style="mso-fit-shape-to-text:t" inset=",0,,0">
                <w:txbxContent>
                  <w:p w:rsidR="003E3D05" w:rsidRDefault="003E3D05" w:rsidP="003E3D05">
                    <w:pPr>
                      <w:spacing w:after="0" w:line="240" w:lineRule="auto"/>
                      <w:rPr>
                        <w:color w:val="FFFFFF" w:themeColor="background1"/>
                      </w:rPr>
                    </w:pPr>
                    <w:r>
                      <w:fldChar w:fldCharType="begin"/>
                    </w:r>
                    <w:r>
                      <w:instrText xml:space="preserve"> PAGE   \* MERGEFORMAT </w:instrText>
                    </w:r>
                    <w:r>
                      <w:fldChar w:fldCharType="separate"/>
                    </w:r>
                    <w:r w:rsidR="00E6619E" w:rsidRPr="00E6619E">
                      <w:rPr>
                        <w:noProof/>
                        <w:color w:val="FFFFFF"/>
                      </w:rPr>
                      <w:t>0</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 xml:space="preserve">Universidade </w:t>
    </w:r>
    <w:r w:rsidRPr="002B162A">
      <w:rPr>
        <w:rFonts w:ascii="Arial" w:hAnsi="Arial" w:cs="Arial"/>
        <w:b/>
        <w:sz w:val="24"/>
        <w:szCs w:val="24"/>
      </w:rPr>
      <w:t>Tecnológica Federal do Paraná</w:t>
    </w:r>
  </w:p>
  <w:p w:rsidR="003E3D05" w:rsidRPr="002B162A" w:rsidRDefault="003E3D05" w:rsidP="003E3D05">
    <w:pPr>
      <w:pStyle w:val="Header"/>
      <w:rPr>
        <w:rFonts w:ascii="Arial" w:hAnsi="Arial" w:cs="Arial"/>
        <w:sz w:val="24"/>
        <w:szCs w:val="24"/>
      </w:rPr>
    </w:pPr>
    <w:r w:rsidRPr="002B162A">
      <w:rPr>
        <w:rFonts w:ascii="Arial" w:hAnsi="Arial" w:cs="Arial"/>
        <w:sz w:val="24"/>
        <w:szCs w:val="24"/>
      </w:rPr>
      <w:t>Plano de Projeto</w:t>
    </w:r>
  </w:p>
  <w:p w:rsidR="003E3D05" w:rsidRDefault="003E3D05">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3D05" w:rsidRDefault="003E3D05" w:rsidP="003E3D05">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77696" behindDoc="0" locked="0" layoutInCell="1" allowOverlap="1" wp14:anchorId="4E418172" wp14:editId="420FC97B">
          <wp:simplePos x="0" y="0"/>
          <wp:positionH relativeFrom="column">
            <wp:posOffset>-742950</wp:posOffset>
          </wp:positionH>
          <wp:positionV relativeFrom="paragraph">
            <wp:posOffset>-75565</wp:posOffset>
          </wp:positionV>
          <wp:extent cx="1495425" cy="55308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6672" behindDoc="0" locked="0" layoutInCell="0" allowOverlap="1" wp14:anchorId="72B15011" wp14:editId="17599AF5">
              <wp:simplePos x="0" y="0"/>
              <wp:positionH relativeFrom="margin">
                <wp:align>left</wp:align>
              </wp:positionH>
              <wp:positionV relativeFrom="topMargin">
                <wp:align>center</wp:align>
              </wp:positionV>
              <wp:extent cx="5486400" cy="170815"/>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3D05" w:rsidRPr="00F660B3" w:rsidRDefault="003E3D05" w:rsidP="003E3D05">
                          <w:pPr>
                            <w:spacing w:after="0" w:line="240" w:lineRule="auto"/>
                            <w:jc w:val="right"/>
                          </w:pPr>
                          <w:r>
                            <w:t xml:space="preserve">Projeto: </w:t>
                          </w:r>
                          <w:sdt>
                            <w:sdtPr>
                              <w:alias w:val="Assunto"/>
                              <w:tag w:val=""/>
                              <w:id w:val="-535124299"/>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C8AA852" id="_x0000_t202" coordsize="21600,21600" o:spt="202" path="m,l,21600r21600,l21600,xe">
              <v:stroke joinstyle="miter"/>
              <v:path gradientshapeok="t" o:connecttype="rect"/>
            </v:shapetype>
            <v:shape id="Text Box 17" o:spid="_x0000_s1038" type="#_x0000_t202" style="position:absolute;margin-left:0;margin-top:0;width:6in;height:13.45pt;z-index:25167667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Ud1e6q0CAACkBQAADgAAAAAAAAAA&#10;AAAAAAAuAgAAZHJzL2Uyb0RvYy54bWxQSwECLQAUAAYACAAAACEAm26XNNsAAAAEAQAADwAAAAAA&#10;AAAAAAAAAAAHBQAAZHJzL2Rvd25yZXYueG1sUEsFBgAAAAAEAAQA8wAAAA8GAAAAAA==&#10;" o:allowincell="f" filled="f" stroked="f">
              <v:textbox style="mso-fit-shape-to-text:t" inset=",0,,0">
                <w:txbxContent>
                  <w:p w:rsidR="003E3D05" w:rsidRPr="00F660B3" w:rsidRDefault="003E3D05" w:rsidP="003E3D05">
                    <w:pPr>
                      <w:spacing w:after="0" w:line="240" w:lineRule="auto"/>
                      <w:jc w:val="right"/>
                    </w:pPr>
                    <w:r>
                      <w:t xml:space="preserve">Projeto: </w:t>
                    </w:r>
                    <w:sdt>
                      <w:sdtPr>
                        <w:alias w:val="Assunto"/>
                        <w:tag w:val=""/>
                        <w:id w:val="-1409603971"/>
                        <w:placeholder>
                          <w:docPart w:val="6407D5D006224C5191A59D49C160EC54"/>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5648" behindDoc="0" locked="0" layoutInCell="0" allowOverlap="1" wp14:anchorId="639A695E" wp14:editId="35C9161D">
              <wp:simplePos x="0" y="0"/>
              <wp:positionH relativeFrom="page">
                <wp:align>right</wp:align>
              </wp:positionH>
              <wp:positionV relativeFrom="topMargin">
                <wp:align>center</wp:align>
              </wp:positionV>
              <wp:extent cx="1142365" cy="170815"/>
              <wp:effectExtent l="0" t="0" r="0" b="63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3E3D05" w:rsidRDefault="003E3D05" w:rsidP="003E3D05">
                          <w:pPr>
                            <w:spacing w:after="0" w:line="240" w:lineRule="auto"/>
                            <w:rPr>
                              <w:color w:val="FFFFFF" w:themeColor="background1"/>
                            </w:rPr>
                          </w:pPr>
                          <w:r>
                            <w:fldChar w:fldCharType="begin"/>
                          </w:r>
                          <w:r>
                            <w:instrText xml:space="preserve"> PAGE   \* MERGEFORMAT </w:instrText>
                          </w:r>
                          <w:r>
                            <w:fldChar w:fldCharType="separate"/>
                          </w:r>
                          <w:r w:rsidR="009B4684" w:rsidRPr="009B4684">
                            <w:rPr>
                              <w:noProof/>
                              <w:color w:val="FFFFFF"/>
                            </w:rPr>
                            <w:t>28</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39A695E" id="_x0000_t202" coordsize="21600,21600" o:spt="202" path="m,l,21600r21600,l21600,xe">
              <v:stroke joinstyle="miter"/>
              <v:path gradientshapeok="t" o:connecttype="rect"/>
            </v:shapetype>
            <v:shape id="Text Box 18" o:spid="_x0000_s1039" type="#_x0000_t202" style="position:absolute;margin-left:38.75pt;margin-top:0;width:89.95pt;height:13.45pt;z-index:25167564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" o:allowincell="f" fillcolor="#ed1c24" stroked="f">
              <v:textbox style="mso-fit-shape-to-text:t" inset=",0,,0">
                <w:txbxContent>
                  <w:p w:rsidR="003E3D05" w:rsidRDefault="003E3D05" w:rsidP="003E3D05">
                    <w:pPr>
                      <w:spacing w:after="0" w:line="240" w:lineRule="auto"/>
                      <w:rPr>
                        <w:color w:val="FFFFFF" w:themeColor="background1"/>
                      </w:rPr>
                    </w:pPr>
                    <w:r>
                      <w:fldChar w:fldCharType="begin"/>
                    </w:r>
                    <w:r>
                      <w:instrText xml:space="preserve"> PAGE   \* MERGEFORMAT </w:instrText>
                    </w:r>
                    <w:r>
                      <w:fldChar w:fldCharType="separate"/>
                    </w:r>
                    <w:r w:rsidR="009B4684" w:rsidRPr="009B4684">
                      <w:rPr>
                        <w:noProof/>
                        <w:color w:val="FFFFFF"/>
                      </w:rPr>
                      <w:t>28</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3E3D05" w:rsidRPr="002B162A" w:rsidRDefault="003E3D05" w:rsidP="003E3D05">
    <w:pPr>
      <w:pStyle w:val="Header"/>
      <w:rPr>
        <w:rFonts w:ascii="Arial" w:hAnsi="Arial" w:cs="Arial"/>
        <w:sz w:val="24"/>
        <w:szCs w:val="24"/>
      </w:rPr>
    </w:pPr>
    <w:r w:rsidRPr="002B162A">
      <w:rPr>
        <w:rFonts w:ascii="Arial" w:hAnsi="Arial" w:cs="Arial"/>
        <w:sz w:val="24"/>
        <w:szCs w:val="24"/>
      </w:rPr>
      <w:t>Plano de Projeto</w:t>
    </w:r>
  </w:p>
  <w:p w:rsidR="003E3D05" w:rsidRDefault="003E3D0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1DE" w:rsidRDefault="006A21DE" w:rsidP="006A21DE">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81792" behindDoc="0" locked="0" layoutInCell="1" allowOverlap="1" wp14:anchorId="37006D35" wp14:editId="266A69DD">
          <wp:simplePos x="0" y="0"/>
          <wp:positionH relativeFrom="column">
            <wp:posOffset>-742950</wp:posOffset>
          </wp:positionH>
          <wp:positionV relativeFrom="paragraph">
            <wp:posOffset>-75565</wp:posOffset>
          </wp:positionV>
          <wp:extent cx="1495425" cy="55308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80768" behindDoc="0" locked="0" layoutInCell="0" allowOverlap="1" wp14:anchorId="5B6C146E" wp14:editId="5C58B54C">
              <wp:simplePos x="0" y="0"/>
              <wp:positionH relativeFrom="margin">
                <wp:align>left</wp:align>
              </wp:positionH>
              <wp:positionV relativeFrom="topMargin">
                <wp:align>center</wp:align>
              </wp:positionV>
              <wp:extent cx="5486400" cy="17081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A21DE" w:rsidRPr="00F660B3" w:rsidRDefault="006A21DE" w:rsidP="006A21DE">
                          <w:pPr>
                            <w:spacing w:after="0" w:line="240" w:lineRule="auto"/>
                            <w:jc w:val="right"/>
                          </w:pPr>
                          <w:r>
                            <w:t xml:space="preserve">Projeto: </w:t>
                          </w:r>
                          <w:sdt>
                            <w:sdtPr>
                              <w:alias w:val="Assunto"/>
                              <w:tag w:val=""/>
                              <w:id w:val="-683674838"/>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B6C146E" id="_x0000_t202" coordsize="21600,21600" o:spt="202" path="m,l,21600r21600,l21600,xe">
              <v:stroke joinstyle="miter"/>
              <v:path gradientshapeok="t" o:connecttype="rect"/>
            </v:shapetype>
            <v:shape id="Text Box 20" o:spid="_x0000_s1040" type="#_x0000_t202" style="position:absolute;margin-left:0;margin-top:0;width:6in;height:13.45pt;z-index:2516807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DxXzD60CAACkBQAADgAAAAAAAAAA&#10;AAAAAAAuAgAAZHJzL2Uyb0RvYy54bWxQSwECLQAUAAYACAAAACEAm26XNNsAAAAEAQAADwAAAAAA&#10;AAAAAAAAAAAHBQAAZHJzL2Rvd25yZXYueG1sUEsFBgAAAAAEAAQA8wAAAA8GAAAAAA==&#10;" o:allowincell="f" filled="f" stroked="f">
              <v:textbox style="mso-fit-shape-to-text:t" inset=",0,,0">
                <w:txbxContent>
                  <w:p w:rsidR="006A21DE" w:rsidRPr="00F660B3" w:rsidRDefault="006A21DE" w:rsidP="006A21DE">
                    <w:pPr>
                      <w:spacing w:after="0" w:line="240" w:lineRule="auto"/>
                      <w:jc w:val="right"/>
                    </w:pPr>
                    <w:r>
                      <w:t xml:space="preserve">Projeto: </w:t>
                    </w:r>
                    <w:sdt>
                      <w:sdtPr>
                        <w:alias w:val="Assunto"/>
                        <w:tag w:val=""/>
                        <w:id w:val="-683674838"/>
                        <w:placeholder>
                          <w:docPart w:val="93B5FC52ADCA4D358E70A4C6043F7EA3"/>
                        </w:placeholder>
                        <w:dataBinding w:prefixMappings="xmlns:ns0='http://purl.org/dc/elements/1.1/' xmlns:ns1='http://schemas.openxmlformats.org/package/2006/metadata/core-properties' " w:xpath="/ns1:coreProperties[1]/ns0:subject[1]" w:storeItemID="{6C3C8BC8-F283-45AE-878A-BAB7291924A1}"/>
                        <w:text/>
                      </w:sdt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79744" behindDoc="0" locked="0" layoutInCell="0" allowOverlap="1" wp14:anchorId="52300FAE" wp14:editId="18D675B5">
              <wp:simplePos x="0" y="0"/>
              <wp:positionH relativeFrom="page">
                <wp:align>right</wp:align>
              </wp:positionH>
              <wp:positionV relativeFrom="topMargin">
                <wp:align>center</wp:align>
              </wp:positionV>
              <wp:extent cx="1142365"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6A21DE" w:rsidRDefault="006A21DE" w:rsidP="006A21DE">
                          <w:pPr>
                            <w:spacing w:after="0" w:line="240" w:lineRule="auto"/>
                            <w:rPr>
                              <w:color w:val="FFFFFF" w:themeColor="background1"/>
                            </w:rPr>
                          </w:pPr>
                          <w:r>
                            <w:fldChar w:fldCharType="begin"/>
                          </w:r>
                          <w:r>
                            <w:instrText xml:space="preserve"> PAGE   \* MERGEFORMAT </w:instrText>
                          </w:r>
                          <w:r>
                            <w:fldChar w:fldCharType="separate"/>
                          </w:r>
                          <w:r w:rsidR="009B4684" w:rsidRPr="009B4684">
                            <w:rPr>
                              <w:noProof/>
                              <w:color w:val="FFFFFF"/>
                            </w:rPr>
                            <w:t>29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2300FAE" id="_x0000_t202" coordsize="21600,21600" o:spt="202" path="m,l,21600r21600,l21600,xe">
              <v:stroke joinstyle="miter"/>
              <v:path gradientshapeok="t" o:connecttype="rect"/>
            </v:shapetype>
            <v:shape id="Text Box 21" o:spid="_x0000_s1041" type="#_x0000_t202" style="position:absolute;margin-left:38.75pt;margin-top:0;width:89.95pt;height:13.45pt;z-index:25167974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" o:allowincell="f" fillcolor="#ed1c24" stroked="f">
              <v:textbox style="mso-fit-shape-to-text:t" inset=",0,,0">
                <w:txbxContent>
                  <w:p w:rsidR="006A21DE" w:rsidRDefault="006A21DE" w:rsidP="006A21DE">
                    <w:pPr>
                      <w:spacing w:after="0" w:line="240" w:lineRule="auto"/>
                      <w:rPr>
                        <w:color w:val="FFFFFF" w:themeColor="background1"/>
                      </w:rPr>
                    </w:pPr>
                    <w:r>
                      <w:fldChar w:fldCharType="begin"/>
                    </w:r>
                    <w:r>
                      <w:instrText xml:space="preserve"> PAGE   \* MERGEFORMAT </w:instrText>
                    </w:r>
                    <w:r>
                      <w:fldChar w:fldCharType="separate"/>
                    </w:r>
                    <w:r w:rsidR="009B4684" w:rsidRPr="009B4684">
                      <w:rPr>
                        <w:noProof/>
                        <w:color w:val="FFFFFF"/>
                      </w:rPr>
                      <w:t>29</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6A21DE" w:rsidRPr="002B162A" w:rsidRDefault="006A21DE" w:rsidP="006A21DE">
    <w:pPr>
      <w:pStyle w:val="Header"/>
      <w:rPr>
        <w:rFonts w:ascii="Arial" w:hAnsi="Arial" w:cs="Arial"/>
        <w:sz w:val="24"/>
        <w:szCs w:val="24"/>
      </w:rPr>
    </w:pPr>
    <w:r w:rsidRPr="002B162A">
      <w:rPr>
        <w:rFonts w:ascii="Arial" w:hAnsi="Arial" w:cs="Arial"/>
        <w:sz w:val="24"/>
        <w:szCs w:val="24"/>
      </w:rPr>
      <w:t>Plano de Projeto</w:t>
    </w:r>
  </w:p>
  <w:p w:rsidR="003E3D05" w:rsidRDefault="003E3D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6DCD09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6" type="#_x0000_t75" style="width:11.25pt;height:11.25pt" o:bullet="t">
        <v:imagedata r:id="rId1" o:title="bullet1"/>
      </v:shape>
    </w:pict>
  </w:numPicBullet>
  <w:numPicBullet w:numPicBulletId="1">
    <w:pict>
      <v:shape w14:anchorId="7699B90D" id="_x0000_i1367" type="#_x0000_t75" style="width:11.25pt;height:11.25pt" o:bullet="t">
        <v:imagedata r:id="rId2" o:title="bullet2"/>
      </v:shape>
    </w:pict>
  </w:numPicBullet>
  <w:numPicBullet w:numPicBulletId="2">
    <w:pict>
      <v:shape id="_x0000_i1368"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2"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76684F0B"/>
    <w:multiLevelType w:val="hybridMultilevel"/>
    <w:tmpl w:val="5F688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1"/>
  </w:num>
  <w:num w:numId="4">
    <w:abstractNumId w:val="27"/>
  </w:num>
  <w:num w:numId="5">
    <w:abstractNumId w:val="3"/>
  </w:num>
  <w:num w:numId="6">
    <w:abstractNumId w:val="3"/>
    <w:lvlOverride w:ilvl="0">
      <w:startOverride w:val="1"/>
    </w:lvlOverride>
  </w:num>
  <w:num w:numId="7">
    <w:abstractNumId w:val="8"/>
  </w:num>
  <w:num w:numId="8">
    <w:abstractNumId w:val="33"/>
  </w:num>
  <w:num w:numId="9">
    <w:abstractNumId w:val="32"/>
  </w:num>
  <w:num w:numId="10">
    <w:abstractNumId w:val="7"/>
  </w:num>
  <w:num w:numId="11">
    <w:abstractNumId w:val="6"/>
  </w:num>
  <w:num w:numId="12">
    <w:abstractNumId w:val="14"/>
  </w:num>
  <w:num w:numId="13">
    <w:abstractNumId w:val="12"/>
  </w:num>
  <w:num w:numId="14">
    <w:abstractNumId w:val="11"/>
  </w:num>
  <w:num w:numId="15">
    <w:abstractNumId w:val="4"/>
  </w:num>
  <w:num w:numId="16">
    <w:abstractNumId w:val="28"/>
  </w:num>
  <w:num w:numId="17">
    <w:abstractNumId w:val="17"/>
  </w:num>
  <w:num w:numId="18">
    <w:abstractNumId w:val="13"/>
  </w:num>
  <w:num w:numId="19">
    <w:abstractNumId w:val="19"/>
  </w:num>
  <w:num w:numId="20">
    <w:abstractNumId w:val="1"/>
  </w:num>
  <w:num w:numId="21">
    <w:abstractNumId w:val="15"/>
  </w:num>
  <w:num w:numId="22">
    <w:abstractNumId w:val="25"/>
  </w:num>
  <w:num w:numId="23">
    <w:abstractNumId w:val="5"/>
  </w:num>
  <w:num w:numId="24">
    <w:abstractNumId w:val="16"/>
  </w:num>
  <w:num w:numId="25">
    <w:abstractNumId w:val="9"/>
  </w:num>
  <w:num w:numId="26">
    <w:abstractNumId w:val="26"/>
  </w:num>
  <w:num w:numId="27">
    <w:abstractNumId w:val="24"/>
  </w:num>
  <w:num w:numId="28">
    <w:abstractNumId w:val="23"/>
  </w:num>
  <w:num w:numId="29">
    <w:abstractNumId w:val="18"/>
  </w:num>
  <w:num w:numId="30">
    <w:abstractNumId w:val="29"/>
  </w:num>
  <w:num w:numId="31">
    <w:abstractNumId w:val="20"/>
  </w:num>
  <w:num w:numId="32">
    <w:abstractNumId w:val="10"/>
  </w:num>
  <w:num w:numId="33">
    <w:abstractNumId w:val="31"/>
  </w:num>
  <w:num w:numId="34">
    <w:abstractNumId w:val="22"/>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embedSystemFont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07C12"/>
    <w:rsid w:val="00010E4E"/>
    <w:rsid w:val="00010E5B"/>
    <w:rsid w:val="00011FAF"/>
    <w:rsid w:val="000145C7"/>
    <w:rsid w:val="00016AF2"/>
    <w:rsid w:val="0002064E"/>
    <w:rsid w:val="00020A77"/>
    <w:rsid w:val="00027701"/>
    <w:rsid w:val="00030266"/>
    <w:rsid w:val="00033F9B"/>
    <w:rsid w:val="00033FEB"/>
    <w:rsid w:val="00035D8D"/>
    <w:rsid w:val="000429E6"/>
    <w:rsid w:val="0005026F"/>
    <w:rsid w:val="00054AD9"/>
    <w:rsid w:val="00056692"/>
    <w:rsid w:val="00057013"/>
    <w:rsid w:val="000641D0"/>
    <w:rsid w:val="00064ADD"/>
    <w:rsid w:val="000725FB"/>
    <w:rsid w:val="00080D56"/>
    <w:rsid w:val="000816AD"/>
    <w:rsid w:val="0008312F"/>
    <w:rsid w:val="00084AEF"/>
    <w:rsid w:val="0008670B"/>
    <w:rsid w:val="00092630"/>
    <w:rsid w:val="00092FC0"/>
    <w:rsid w:val="00095045"/>
    <w:rsid w:val="000A148D"/>
    <w:rsid w:val="000A6A55"/>
    <w:rsid w:val="000B448D"/>
    <w:rsid w:val="000B4DA0"/>
    <w:rsid w:val="000B5830"/>
    <w:rsid w:val="000B77B3"/>
    <w:rsid w:val="000C4B0D"/>
    <w:rsid w:val="000D4FDB"/>
    <w:rsid w:val="000D662B"/>
    <w:rsid w:val="000E0602"/>
    <w:rsid w:val="000E1F82"/>
    <w:rsid w:val="000E3A89"/>
    <w:rsid w:val="000F048B"/>
    <w:rsid w:val="000F05BA"/>
    <w:rsid w:val="000F23A8"/>
    <w:rsid w:val="000F34D4"/>
    <w:rsid w:val="000F715C"/>
    <w:rsid w:val="0010043F"/>
    <w:rsid w:val="00101F05"/>
    <w:rsid w:val="001051C6"/>
    <w:rsid w:val="00107812"/>
    <w:rsid w:val="001225EA"/>
    <w:rsid w:val="00125087"/>
    <w:rsid w:val="0012625A"/>
    <w:rsid w:val="00134334"/>
    <w:rsid w:val="00135C4D"/>
    <w:rsid w:val="00146DFC"/>
    <w:rsid w:val="00150680"/>
    <w:rsid w:val="00150C02"/>
    <w:rsid w:val="00152C6D"/>
    <w:rsid w:val="00153A20"/>
    <w:rsid w:val="00154541"/>
    <w:rsid w:val="001553D8"/>
    <w:rsid w:val="00173512"/>
    <w:rsid w:val="00173C28"/>
    <w:rsid w:val="00174634"/>
    <w:rsid w:val="0017488E"/>
    <w:rsid w:val="0017501D"/>
    <w:rsid w:val="00176871"/>
    <w:rsid w:val="00182AB3"/>
    <w:rsid w:val="00190ED7"/>
    <w:rsid w:val="00194E91"/>
    <w:rsid w:val="001A56F1"/>
    <w:rsid w:val="001A78F3"/>
    <w:rsid w:val="001B540A"/>
    <w:rsid w:val="001C1388"/>
    <w:rsid w:val="001C2981"/>
    <w:rsid w:val="001C66BB"/>
    <w:rsid w:val="001C68FE"/>
    <w:rsid w:val="001D090B"/>
    <w:rsid w:val="001D228F"/>
    <w:rsid w:val="001D5E8A"/>
    <w:rsid w:val="001D74EA"/>
    <w:rsid w:val="001D78F1"/>
    <w:rsid w:val="001E0899"/>
    <w:rsid w:val="001E189A"/>
    <w:rsid w:val="001E3BA7"/>
    <w:rsid w:val="001E5150"/>
    <w:rsid w:val="001E6E46"/>
    <w:rsid w:val="001E7D56"/>
    <w:rsid w:val="001F5476"/>
    <w:rsid w:val="00201D03"/>
    <w:rsid w:val="002057DA"/>
    <w:rsid w:val="0020595B"/>
    <w:rsid w:val="00207552"/>
    <w:rsid w:val="002108A2"/>
    <w:rsid w:val="0022546F"/>
    <w:rsid w:val="0022665A"/>
    <w:rsid w:val="002269D7"/>
    <w:rsid w:val="00232F93"/>
    <w:rsid w:val="00243ABF"/>
    <w:rsid w:val="00250C39"/>
    <w:rsid w:val="002602CB"/>
    <w:rsid w:val="0026065B"/>
    <w:rsid w:val="00267223"/>
    <w:rsid w:val="00267F18"/>
    <w:rsid w:val="00270123"/>
    <w:rsid w:val="0027067D"/>
    <w:rsid w:val="00271C49"/>
    <w:rsid w:val="00271E61"/>
    <w:rsid w:val="00277703"/>
    <w:rsid w:val="00281296"/>
    <w:rsid w:val="00281D0C"/>
    <w:rsid w:val="00282559"/>
    <w:rsid w:val="00282BC4"/>
    <w:rsid w:val="0028362B"/>
    <w:rsid w:val="00292CE8"/>
    <w:rsid w:val="002A07CB"/>
    <w:rsid w:val="002A1D2E"/>
    <w:rsid w:val="002A3E79"/>
    <w:rsid w:val="002B162A"/>
    <w:rsid w:val="002B4F8F"/>
    <w:rsid w:val="002C0770"/>
    <w:rsid w:val="002C5511"/>
    <w:rsid w:val="002C5D98"/>
    <w:rsid w:val="002C7BC0"/>
    <w:rsid w:val="002D2642"/>
    <w:rsid w:val="002D2771"/>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6F2D"/>
    <w:rsid w:val="0032292E"/>
    <w:rsid w:val="003260BA"/>
    <w:rsid w:val="00326E80"/>
    <w:rsid w:val="00331289"/>
    <w:rsid w:val="003317AB"/>
    <w:rsid w:val="0033390D"/>
    <w:rsid w:val="00333D25"/>
    <w:rsid w:val="00343ACC"/>
    <w:rsid w:val="00343B1B"/>
    <w:rsid w:val="003444F3"/>
    <w:rsid w:val="00345919"/>
    <w:rsid w:val="003463B0"/>
    <w:rsid w:val="00346C59"/>
    <w:rsid w:val="003518CB"/>
    <w:rsid w:val="00352728"/>
    <w:rsid w:val="00357489"/>
    <w:rsid w:val="0036070A"/>
    <w:rsid w:val="00362A42"/>
    <w:rsid w:val="003662F8"/>
    <w:rsid w:val="003675F1"/>
    <w:rsid w:val="00367F11"/>
    <w:rsid w:val="00374F08"/>
    <w:rsid w:val="0037530E"/>
    <w:rsid w:val="0037706C"/>
    <w:rsid w:val="00383A3E"/>
    <w:rsid w:val="003939CE"/>
    <w:rsid w:val="003953F2"/>
    <w:rsid w:val="00395555"/>
    <w:rsid w:val="003A180C"/>
    <w:rsid w:val="003A18EB"/>
    <w:rsid w:val="003A2CAB"/>
    <w:rsid w:val="003A6E70"/>
    <w:rsid w:val="003A746B"/>
    <w:rsid w:val="003B2952"/>
    <w:rsid w:val="003B620C"/>
    <w:rsid w:val="003B6CAA"/>
    <w:rsid w:val="003B7D1C"/>
    <w:rsid w:val="003C158A"/>
    <w:rsid w:val="003C5770"/>
    <w:rsid w:val="003C6F82"/>
    <w:rsid w:val="003D0884"/>
    <w:rsid w:val="003D1338"/>
    <w:rsid w:val="003D5065"/>
    <w:rsid w:val="003E0178"/>
    <w:rsid w:val="003E0E03"/>
    <w:rsid w:val="003E241D"/>
    <w:rsid w:val="003E3670"/>
    <w:rsid w:val="003E3D05"/>
    <w:rsid w:val="003E42AC"/>
    <w:rsid w:val="003E44DE"/>
    <w:rsid w:val="003E5FF3"/>
    <w:rsid w:val="003E6DF2"/>
    <w:rsid w:val="003F4561"/>
    <w:rsid w:val="003F522B"/>
    <w:rsid w:val="003F54D1"/>
    <w:rsid w:val="0040348F"/>
    <w:rsid w:val="00403C8D"/>
    <w:rsid w:val="00406908"/>
    <w:rsid w:val="00413E8B"/>
    <w:rsid w:val="00416BC3"/>
    <w:rsid w:val="00417536"/>
    <w:rsid w:val="00421416"/>
    <w:rsid w:val="00422015"/>
    <w:rsid w:val="00422363"/>
    <w:rsid w:val="00422AC5"/>
    <w:rsid w:val="004230B2"/>
    <w:rsid w:val="00424F1A"/>
    <w:rsid w:val="00427D72"/>
    <w:rsid w:val="004343B0"/>
    <w:rsid w:val="004358EA"/>
    <w:rsid w:val="00435EC1"/>
    <w:rsid w:val="00450A5E"/>
    <w:rsid w:val="00451B6D"/>
    <w:rsid w:val="00455830"/>
    <w:rsid w:val="00466616"/>
    <w:rsid w:val="004733C5"/>
    <w:rsid w:val="00475296"/>
    <w:rsid w:val="0047747F"/>
    <w:rsid w:val="00480FB1"/>
    <w:rsid w:val="00481EAE"/>
    <w:rsid w:val="00482641"/>
    <w:rsid w:val="004864FA"/>
    <w:rsid w:val="004903C8"/>
    <w:rsid w:val="00490E79"/>
    <w:rsid w:val="0049606A"/>
    <w:rsid w:val="00497876"/>
    <w:rsid w:val="004A51BD"/>
    <w:rsid w:val="004A76F7"/>
    <w:rsid w:val="004B1D37"/>
    <w:rsid w:val="004B25F4"/>
    <w:rsid w:val="004B276C"/>
    <w:rsid w:val="004B46D0"/>
    <w:rsid w:val="004B48D4"/>
    <w:rsid w:val="004B5314"/>
    <w:rsid w:val="004B7352"/>
    <w:rsid w:val="004C1CC6"/>
    <w:rsid w:val="004C64F1"/>
    <w:rsid w:val="004C6F35"/>
    <w:rsid w:val="004D6BEC"/>
    <w:rsid w:val="004D73FE"/>
    <w:rsid w:val="004E59C3"/>
    <w:rsid w:val="004E798E"/>
    <w:rsid w:val="004F40A5"/>
    <w:rsid w:val="00502FFB"/>
    <w:rsid w:val="00505A0D"/>
    <w:rsid w:val="00510C22"/>
    <w:rsid w:val="005118A1"/>
    <w:rsid w:val="005127FC"/>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3F2C"/>
    <w:rsid w:val="005549EE"/>
    <w:rsid w:val="005563FF"/>
    <w:rsid w:val="00561739"/>
    <w:rsid w:val="00561EA1"/>
    <w:rsid w:val="00570E86"/>
    <w:rsid w:val="005764AC"/>
    <w:rsid w:val="00576564"/>
    <w:rsid w:val="00576707"/>
    <w:rsid w:val="00580123"/>
    <w:rsid w:val="0058764F"/>
    <w:rsid w:val="00587E66"/>
    <w:rsid w:val="00594810"/>
    <w:rsid w:val="005A3357"/>
    <w:rsid w:val="005A7659"/>
    <w:rsid w:val="005B1EF1"/>
    <w:rsid w:val="005B3ACA"/>
    <w:rsid w:val="005C0F56"/>
    <w:rsid w:val="005D18FF"/>
    <w:rsid w:val="005D67CD"/>
    <w:rsid w:val="005E2232"/>
    <w:rsid w:val="005E36D6"/>
    <w:rsid w:val="005E5171"/>
    <w:rsid w:val="005E6AF1"/>
    <w:rsid w:val="005E6F94"/>
    <w:rsid w:val="005F3B8D"/>
    <w:rsid w:val="00601CCD"/>
    <w:rsid w:val="00602407"/>
    <w:rsid w:val="006072B4"/>
    <w:rsid w:val="0061460B"/>
    <w:rsid w:val="00615A67"/>
    <w:rsid w:val="00617CFD"/>
    <w:rsid w:val="00620860"/>
    <w:rsid w:val="00620C57"/>
    <w:rsid w:val="0062571C"/>
    <w:rsid w:val="00630E3D"/>
    <w:rsid w:val="00634E99"/>
    <w:rsid w:val="006377DD"/>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83EEA"/>
    <w:rsid w:val="00695F75"/>
    <w:rsid w:val="006970B1"/>
    <w:rsid w:val="00697960"/>
    <w:rsid w:val="00697ACE"/>
    <w:rsid w:val="006A1246"/>
    <w:rsid w:val="006A19ED"/>
    <w:rsid w:val="006A21DE"/>
    <w:rsid w:val="006A2565"/>
    <w:rsid w:val="006B11C8"/>
    <w:rsid w:val="006B320E"/>
    <w:rsid w:val="006B43B2"/>
    <w:rsid w:val="006B709D"/>
    <w:rsid w:val="006B7F76"/>
    <w:rsid w:val="006C15D1"/>
    <w:rsid w:val="006C1DF5"/>
    <w:rsid w:val="006C4E95"/>
    <w:rsid w:val="006D695E"/>
    <w:rsid w:val="006E2B5B"/>
    <w:rsid w:val="006E3BEE"/>
    <w:rsid w:val="006E503F"/>
    <w:rsid w:val="006E6D24"/>
    <w:rsid w:val="006E6EA6"/>
    <w:rsid w:val="006F193A"/>
    <w:rsid w:val="006F409F"/>
    <w:rsid w:val="00702446"/>
    <w:rsid w:val="00702DFE"/>
    <w:rsid w:val="00704CA6"/>
    <w:rsid w:val="007170BD"/>
    <w:rsid w:val="007200A1"/>
    <w:rsid w:val="00720A4C"/>
    <w:rsid w:val="00721855"/>
    <w:rsid w:val="00723264"/>
    <w:rsid w:val="0072400D"/>
    <w:rsid w:val="007324C1"/>
    <w:rsid w:val="00732979"/>
    <w:rsid w:val="0073395E"/>
    <w:rsid w:val="007432EA"/>
    <w:rsid w:val="007517A6"/>
    <w:rsid w:val="0075232B"/>
    <w:rsid w:val="00752472"/>
    <w:rsid w:val="00755C64"/>
    <w:rsid w:val="00757A1A"/>
    <w:rsid w:val="00763BD1"/>
    <w:rsid w:val="00765BD2"/>
    <w:rsid w:val="00765DA1"/>
    <w:rsid w:val="00767B38"/>
    <w:rsid w:val="00771CE1"/>
    <w:rsid w:val="00772768"/>
    <w:rsid w:val="00783424"/>
    <w:rsid w:val="00785966"/>
    <w:rsid w:val="00785ED9"/>
    <w:rsid w:val="00786F61"/>
    <w:rsid w:val="00791BAA"/>
    <w:rsid w:val="00795EB1"/>
    <w:rsid w:val="007A4994"/>
    <w:rsid w:val="007A50F0"/>
    <w:rsid w:val="007A5C73"/>
    <w:rsid w:val="007A5D33"/>
    <w:rsid w:val="007A66A2"/>
    <w:rsid w:val="007B0934"/>
    <w:rsid w:val="007B2764"/>
    <w:rsid w:val="007B65B9"/>
    <w:rsid w:val="007B6C79"/>
    <w:rsid w:val="007B77D5"/>
    <w:rsid w:val="007C0040"/>
    <w:rsid w:val="007C7E78"/>
    <w:rsid w:val="007D0165"/>
    <w:rsid w:val="007D0DF9"/>
    <w:rsid w:val="007D16DB"/>
    <w:rsid w:val="007D249B"/>
    <w:rsid w:val="007D3220"/>
    <w:rsid w:val="007D58DF"/>
    <w:rsid w:val="007D7594"/>
    <w:rsid w:val="007D7972"/>
    <w:rsid w:val="007E386C"/>
    <w:rsid w:val="007E6659"/>
    <w:rsid w:val="007F04DF"/>
    <w:rsid w:val="007F1BFB"/>
    <w:rsid w:val="008013DB"/>
    <w:rsid w:val="00810AAC"/>
    <w:rsid w:val="008129EE"/>
    <w:rsid w:val="00813771"/>
    <w:rsid w:val="008150B0"/>
    <w:rsid w:val="00816CE9"/>
    <w:rsid w:val="00820A90"/>
    <w:rsid w:val="00820CD5"/>
    <w:rsid w:val="008227CD"/>
    <w:rsid w:val="00823232"/>
    <w:rsid w:val="00824508"/>
    <w:rsid w:val="008267E6"/>
    <w:rsid w:val="00827970"/>
    <w:rsid w:val="00830D53"/>
    <w:rsid w:val="0083338B"/>
    <w:rsid w:val="00834CC2"/>
    <w:rsid w:val="00835877"/>
    <w:rsid w:val="008373AD"/>
    <w:rsid w:val="00843BB8"/>
    <w:rsid w:val="00845097"/>
    <w:rsid w:val="0084773E"/>
    <w:rsid w:val="008478FE"/>
    <w:rsid w:val="00851CD6"/>
    <w:rsid w:val="00853D7C"/>
    <w:rsid w:val="00860EE3"/>
    <w:rsid w:val="00863BF5"/>
    <w:rsid w:val="00865C29"/>
    <w:rsid w:val="0086654F"/>
    <w:rsid w:val="00867869"/>
    <w:rsid w:val="008701C2"/>
    <w:rsid w:val="008719C1"/>
    <w:rsid w:val="00874F31"/>
    <w:rsid w:val="008763BB"/>
    <w:rsid w:val="00876FA2"/>
    <w:rsid w:val="00880722"/>
    <w:rsid w:val="00883042"/>
    <w:rsid w:val="008841F7"/>
    <w:rsid w:val="00891129"/>
    <w:rsid w:val="00892549"/>
    <w:rsid w:val="00896266"/>
    <w:rsid w:val="008A5AFB"/>
    <w:rsid w:val="008B0873"/>
    <w:rsid w:val="008B0F03"/>
    <w:rsid w:val="008B1E9D"/>
    <w:rsid w:val="008B3901"/>
    <w:rsid w:val="008B5112"/>
    <w:rsid w:val="008B79D0"/>
    <w:rsid w:val="008C00C9"/>
    <w:rsid w:val="008C34D0"/>
    <w:rsid w:val="008C77E8"/>
    <w:rsid w:val="008D0C52"/>
    <w:rsid w:val="008D25B7"/>
    <w:rsid w:val="008D3069"/>
    <w:rsid w:val="008D3381"/>
    <w:rsid w:val="008E1B3B"/>
    <w:rsid w:val="008F002B"/>
    <w:rsid w:val="008F330B"/>
    <w:rsid w:val="008F33EB"/>
    <w:rsid w:val="008F5756"/>
    <w:rsid w:val="008F786E"/>
    <w:rsid w:val="009003C8"/>
    <w:rsid w:val="009012D7"/>
    <w:rsid w:val="00901DCA"/>
    <w:rsid w:val="00902257"/>
    <w:rsid w:val="00914D31"/>
    <w:rsid w:val="0091653F"/>
    <w:rsid w:val="00920963"/>
    <w:rsid w:val="009213D9"/>
    <w:rsid w:val="0092565F"/>
    <w:rsid w:val="00927C24"/>
    <w:rsid w:val="00930FF2"/>
    <w:rsid w:val="009318EA"/>
    <w:rsid w:val="00933832"/>
    <w:rsid w:val="0094034D"/>
    <w:rsid w:val="00940F4F"/>
    <w:rsid w:val="009423AC"/>
    <w:rsid w:val="00942910"/>
    <w:rsid w:val="00945324"/>
    <w:rsid w:val="009479CD"/>
    <w:rsid w:val="00950EAA"/>
    <w:rsid w:val="0095309B"/>
    <w:rsid w:val="00957557"/>
    <w:rsid w:val="00963425"/>
    <w:rsid w:val="00963944"/>
    <w:rsid w:val="00963EEA"/>
    <w:rsid w:val="00970600"/>
    <w:rsid w:val="00972F04"/>
    <w:rsid w:val="009844AC"/>
    <w:rsid w:val="009874A1"/>
    <w:rsid w:val="00995B32"/>
    <w:rsid w:val="009A119B"/>
    <w:rsid w:val="009A2514"/>
    <w:rsid w:val="009A2674"/>
    <w:rsid w:val="009A2D8A"/>
    <w:rsid w:val="009A5D85"/>
    <w:rsid w:val="009A5FD6"/>
    <w:rsid w:val="009A6B16"/>
    <w:rsid w:val="009B24DE"/>
    <w:rsid w:val="009B2B20"/>
    <w:rsid w:val="009B3304"/>
    <w:rsid w:val="009B4684"/>
    <w:rsid w:val="009C18F9"/>
    <w:rsid w:val="009C5E1F"/>
    <w:rsid w:val="009C6EB8"/>
    <w:rsid w:val="009D0943"/>
    <w:rsid w:val="009D0BCF"/>
    <w:rsid w:val="009E0131"/>
    <w:rsid w:val="009E2BCE"/>
    <w:rsid w:val="009E2C30"/>
    <w:rsid w:val="009E658E"/>
    <w:rsid w:val="009F4E8E"/>
    <w:rsid w:val="009F5603"/>
    <w:rsid w:val="009F5B4B"/>
    <w:rsid w:val="009F69CB"/>
    <w:rsid w:val="009F7051"/>
    <w:rsid w:val="00A01C4F"/>
    <w:rsid w:val="00A01C82"/>
    <w:rsid w:val="00A01E2A"/>
    <w:rsid w:val="00A0417E"/>
    <w:rsid w:val="00A046B0"/>
    <w:rsid w:val="00A0478B"/>
    <w:rsid w:val="00A10A3D"/>
    <w:rsid w:val="00A10AC3"/>
    <w:rsid w:val="00A13EB3"/>
    <w:rsid w:val="00A157CE"/>
    <w:rsid w:val="00A22503"/>
    <w:rsid w:val="00A26A66"/>
    <w:rsid w:val="00A350D7"/>
    <w:rsid w:val="00A367B4"/>
    <w:rsid w:val="00A42E27"/>
    <w:rsid w:val="00A43E62"/>
    <w:rsid w:val="00A44250"/>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80D3B"/>
    <w:rsid w:val="00A8297B"/>
    <w:rsid w:val="00A83B07"/>
    <w:rsid w:val="00A8406B"/>
    <w:rsid w:val="00A851B9"/>
    <w:rsid w:val="00A8575D"/>
    <w:rsid w:val="00A85D46"/>
    <w:rsid w:val="00A91141"/>
    <w:rsid w:val="00A92EBF"/>
    <w:rsid w:val="00A97DCE"/>
    <w:rsid w:val="00AA0D2D"/>
    <w:rsid w:val="00AA284A"/>
    <w:rsid w:val="00AA339D"/>
    <w:rsid w:val="00AA79C8"/>
    <w:rsid w:val="00AB1181"/>
    <w:rsid w:val="00AB22F7"/>
    <w:rsid w:val="00AB2F48"/>
    <w:rsid w:val="00AB6CF8"/>
    <w:rsid w:val="00AC7046"/>
    <w:rsid w:val="00AD0DFE"/>
    <w:rsid w:val="00AD13DC"/>
    <w:rsid w:val="00AD4E9C"/>
    <w:rsid w:val="00AD5346"/>
    <w:rsid w:val="00AE3841"/>
    <w:rsid w:val="00AE3EB8"/>
    <w:rsid w:val="00AF2D87"/>
    <w:rsid w:val="00AF331C"/>
    <w:rsid w:val="00AF3B41"/>
    <w:rsid w:val="00AF3F46"/>
    <w:rsid w:val="00AF7211"/>
    <w:rsid w:val="00AF72A1"/>
    <w:rsid w:val="00B013F9"/>
    <w:rsid w:val="00B0518A"/>
    <w:rsid w:val="00B05726"/>
    <w:rsid w:val="00B13968"/>
    <w:rsid w:val="00B1532E"/>
    <w:rsid w:val="00B22C35"/>
    <w:rsid w:val="00B2561F"/>
    <w:rsid w:val="00B306CE"/>
    <w:rsid w:val="00B32F81"/>
    <w:rsid w:val="00B335FB"/>
    <w:rsid w:val="00B34399"/>
    <w:rsid w:val="00B47EBA"/>
    <w:rsid w:val="00B54600"/>
    <w:rsid w:val="00B549B0"/>
    <w:rsid w:val="00B54D14"/>
    <w:rsid w:val="00B633BE"/>
    <w:rsid w:val="00B6461A"/>
    <w:rsid w:val="00B64864"/>
    <w:rsid w:val="00B6525C"/>
    <w:rsid w:val="00B66E49"/>
    <w:rsid w:val="00B72078"/>
    <w:rsid w:val="00B73CE4"/>
    <w:rsid w:val="00B744A3"/>
    <w:rsid w:val="00B747A7"/>
    <w:rsid w:val="00B75186"/>
    <w:rsid w:val="00B76627"/>
    <w:rsid w:val="00B80F66"/>
    <w:rsid w:val="00B83615"/>
    <w:rsid w:val="00B85BDD"/>
    <w:rsid w:val="00B91738"/>
    <w:rsid w:val="00B92216"/>
    <w:rsid w:val="00BA5E0F"/>
    <w:rsid w:val="00BA6587"/>
    <w:rsid w:val="00BA6659"/>
    <w:rsid w:val="00BA7025"/>
    <w:rsid w:val="00BB44DE"/>
    <w:rsid w:val="00BB517E"/>
    <w:rsid w:val="00BB6E1D"/>
    <w:rsid w:val="00BC163D"/>
    <w:rsid w:val="00BC1855"/>
    <w:rsid w:val="00BC384F"/>
    <w:rsid w:val="00BC564C"/>
    <w:rsid w:val="00BC5DCD"/>
    <w:rsid w:val="00BD0253"/>
    <w:rsid w:val="00BE7DD5"/>
    <w:rsid w:val="00BF716A"/>
    <w:rsid w:val="00C01E44"/>
    <w:rsid w:val="00C02855"/>
    <w:rsid w:val="00C04C5B"/>
    <w:rsid w:val="00C1653A"/>
    <w:rsid w:val="00C16791"/>
    <w:rsid w:val="00C20902"/>
    <w:rsid w:val="00C230AD"/>
    <w:rsid w:val="00C260C9"/>
    <w:rsid w:val="00C313F5"/>
    <w:rsid w:val="00C31E49"/>
    <w:rsid w:val="00C34E8B"/>
    <w:rsid w:val="00C35D66"/>
    <w:rsid w:val="00C368AF"/>
    <w:rsid w:val="00C41631"/>
    <w:rsid w:val="00C45855"/>
    <w:rsid w:val="00C46FD3"/>
    <w:rsid w:val="00C50B28"/>
    <w:rsid w:val="00C51040"/>
    <w:rsid w:val="00C53EB7"/>
    <w:rsid w:val="00C54276"/>
    <w:rsid w:val="00C5738B"/>
    <w:rsid w:val="00C6614D"/>
    <w:rsid w:val="00C66AB5"/>
    <w:rsid w:val="00C707A1"/>
    <w:rsid w:val="00C72022"/>
    <w:rsid w:val="00C85DC5"/>
    <w:rsid w:val="00C86E53"/>
    <w:rsid w:val="00C86EC9"/>
    <w:rsid w:val="00C958D9"/>
    <w:rsid w:val="00CA68EF"/>
    <w:rsid w:val="00CA6D9B"/>
    <w:rsid w:val="00CB053B"/>
    <w:rsid w:val="00CB11F0"/>
    <w:rsid w:val="00CB1CD3"/>
    <w:rsid w:val="00CB38F4"/>
    <w:rsid w:val="00CB3B60"/>
    <w:rsid w:val="00CC0614"/>
    <w:rsid w:val="00CC0CF2"/>
    <w:rsid w:val="00CC3160"/>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30928"/>
    <w:rsid w:val="00D35964"/>
    <w:rsid w:val="00D44FE5"/>
    <w:rsid w:val="00D617EC"/>
    <w:rsid w:val="00D6228A"/>
    <w:rsid w:val="00D82670"/>
    <w:rsid w:val="00D90DAD"/>
    <w:rsid w:val="00DA25AC"/>
    <w:rsid w:val="00DA2E27"/>
    <w:rsid w:val="00DA4113"/>
    <w:rsid w:val="00DB7F10"/>
    <w:rsid w:val="00DC14D8"/>
    <w:rsid w:val="00DD0DF8"/>
    <w:rsid w:val="00DD4628"/>
    <w:rsid w:val="00DD73EB"/>
    <w:rsid w:val="00DE1CF8"/>
    <w:rsid w:val="00DE66A8"/>
    <w:rsid w:val="00DF53C5"/>
    <w:rsid w:val="00DF63B9"/>
    <w:rsid w:val="00DF690B"/>
    <w:rsid w:val="00DF6941"/>
    <w:rsid w:val="00E00E25"/>
    <w:rsid w:val="00E02239"/>
    <w:rsid w:val="00E02B5A"/>
    <w:rsid w:val="00E10FEF"/>
    <w:rsid w:val="00E1253E"/>
    <w:rsid w:val="00E142AD"/>
    <w:rsid w:val="00E144D0"/>
    <w:rsid w:val="00E15841"/>
    <w:rsid w:val="00E16049"/>
    <w:rsid w:val="00E266C2"/>
    <w:rsid w:val="00E2711C"/>
    <w:rsid w:val="00E27A5E"/>
    <w:rsid w:val="00E3285E"/>
    <w:rsid w:val="00E352DD"/>
    <w:rsid w:val="00E37A5D"/>
    <w:rsid w:val="00E40017"/>
    <w:rsid w:val="00E42459"/>
    <w:rsid w:val="00E431BF"/>
    <w:rsid w:val="00E47783"/>
    <w:rsid w:val="00E52A9C"/>
    <w:rsid w:val="00E54A4D"/>
    <w:rsid w:val="00E54EF8"/>
    <w:rsid w:val="00E557CF"/>
    <w:rsid w:val="00E60FE7"/>
    <w:rsid w:val="00E64298"/>
    <w:rsid w:val="00E65877"/>
    <w:rsid w:val="00E6619E"/>
    <w:rsid w:val="00E72070"/>
    <w:rsid w:val="00E733D3"/>
    <w:rsid w:val="00E74FBE"/>
    <w:rsid w:val="00E83C78"/>
    <w:rsid w:val="00E905D6"/>
    <w:rsid w:val="00E906F1"/>
    <w:rsid w:val="00E91A9C"/>
    <w:rsid w:val="00E920A6"/>
    <w:rsid w:val="00E948BF"/>
    <w:rsid w:val="00EA0081"/>
    <w:rsid w:val="00EB261D"/>
    <w:rsid w:val="00EB34E0"/>
    <w:rsid w:val="00EB468C"/>
    <w:rsid w:val="00EC260B"/>
    <w:rsid w:val="00ED1B55"/>
    <w:rsid w:val="00ED2841"/>
    <w:rsid w:val="00ED6486"/>
    <w:rsid w:val="00EE2471"/>
    <w:rsid w:val="00EE797B"/>
    <w:rsid w:val="00EE7FC9"/>
    <w:rsid w:val="00EF3E7F"/>
    <w:rsid w:val="00EF4A10"/>
    <w:rsid w:val="00EF7481"/>
    <w:rsid w:val="00F01721"/>
    <w:rsid w:val="00F01BA0"/>
    <w:rsid w:val="00F13EB0"/>
    <w:rsid w:val="00F14DE8"/>
    <w:rsid w:val="00F16400"/>
    <w:rsid w:val="00F2114E"/>
    <w:rsid w:val="00F21914"/>
    <w:rsid w:val="00F21BED"/>
    <w:rsid w:val="00F22006"/>
    <w:rsid w:val="00F22EDE"/>
    <w:rsid w:val="00F2339D"/>
    <w:rsid w:val="00F24647"/>
    <w:rsid w:val="00F31145"/>
    <w:rsid w:val="00F32C8F"/>
    <w:rsid w:val="00F361B8"/>
    <w:rsid w:val="00F36644"/>
    <w:rsid w:val="00F37233"/>
    <w:rsid w:val="00F46AC8"/>
    <w:rsid w:val="00F47639"/>
    <w:rsid w:val="00F555A5"/>
    <w:rsid w:val="00F61C9E"/>
    <w:rsid w:val="00F65732"/>
    <w:rsid w:val="00F660B3"/>
    <w:rsid w:val="00F6739B"/>
    <w:rsid w:val="00F67691"/>
    <w:rsid w:val="00F67986"/>
    <w:rsid w:val="00F72D42"/>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2832"/>
    <w:rsid w:val="00FA728A"/>
    <w:rsid w:val="00FB0674"/>
    <w:rsid w:val="00FB7343"/>
    <w:rsid w:val="00FC2814"/>
    <w:rsid w:val="00FC2CA0"/>
    <w:rsid w:val="00FC5F97"/>
    <w:rsid w:val="00FC71AC"/>
    <w:rsid w:val="00FD00A9"/>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312058477">
      <w:bodyDiv w:val="1"/>
      <w:marLeft w:val="0"/>
      <w:marRight w:val="0"/>
      <w:marTop w:val="0"/>
      <w:marBottom w:val="0"/>
      <w:divBdr>
        <w:top w:val="none" w:sz="0" w:space="0" w:color="auto"/>
        <w:left w:val="none" w:sz="0" w:space="0" w:color="auto"/>
        <w:bottom w:val="none" w:sz="0" w:space="0" w:color="auto"/>
        <w:right w:val="none" w:sz="0" w:space="0" w:color="auto"/>
      </w:divBdr>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header" Target="header4.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www.amazon.de" TargetMode="Externa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pt.aliexpress.com/br_home.htm" TargetMode="External"/><Relationship Id="rId10" Type="http://schemas.openxmlformats.org/officeDocument/2006/relationships/image" Target="media/image4.png"/><Relationship Id="rId19" Type="http://schemas.openxmlformats.org/officeDocument/2006/relationships/image" Target="media/image9.emf"/><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eader" Target="header1.xml"/><Relationship Id="rId22" Type="http://schemas.openxmlformats.org/officeDocument/2006/relationships/hyperlink" Target="http://www.mercadolivre.com.br" TargetMode="Externa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8.gif"/></Relationships>
</file>

<file path=word/_rels/header3.xml.rels><?xml version="1.0" encoding="UTF-8" standalone="yes"?>
<Relationships xmlns="http://schemas.openxmlformats.org/package/2006/relationships"><Relationship Id="rId1" Type="http://schemas.openxmlformats.org/officeDocument/2006/relationships/image" Target="media/image8.gif"/></Relationships>
</file>

<file path=word/_rels/header4.xml.rels><?xml version="1.0" encoding="UTF-8" standalone="yes"?>
<Relationships xmlns="http://schemas.openxmlformats.org/package/2006/relationships"><Relationship Id="rId1" Type="http://schemas.openxmlformats.org/officeDocument/2006/relationships/image" Target="media/image8.gif"/></Relationships>
</file>

<file path=word/_rels/header5.xml.rels><?xml version="1.0" encoding="UTF-8" standalone="yes"?>
<Relationships xmlns="http://schemas.openxmlformats.org/package/2006/relationships"><Relationship Id="rId1" Type="http://schemas.openxmlformats.org/officeDocument/2006/relationships/image" Target="media/image8.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818B4"/>
    <w:rsid w:val="000B5F5D"/>
    <w:rsid w:val="000F5E63"/>
    <w:rsid w:val="00257F51"/>
    <w:rsid w:val="00457223"/>
    <w:rsid w:val="004B20E7"/>
    <w:rsid w:val="00512180"/>
    <w:rsid w:val="006D2E3C"/>
    <w:rsid w:val="0081570E"/>
    <w:rsid w:val="00877C80"/>
    <w:rsid w:val="0091772F"/>
    <w:rsid w:val="009C699F"/>
    <w:rsid w:val="00A01470"/>
    <w:rsid w:val="00C621D2"/>
    <w:rsid w:val="00C85B4B"/>
    <w:rsid w:val="00DB3FA2"/>
    <w:rsid w:val="00DD03CA"/>
    <w:rsid w:val="00E0599D"/>
    <w:rsid w:val="00E0668C"/>
    <w:rsid w:val="00F85BD8"/>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5E63"/>
    <w:rPr>
      <w:color w:val="808080"/>
    </w:rPr>
  </w:style>
  <w:style w:type="paragraph" w:customStyle="1" w:styleId="945DC34EF38C40DBA08D056CF4D0421C">
    <w:name w:val="945DC34EF38C40DBA08D056CF4D0421C"/>
    <w:rsid w:val="009C699F"/>
  </w:style>
  <w:style w:type="paragraph" w:customStyle="1" w:styleId="2149FE71D13D4BD89C9F1EDE1559B8CB">
    <w:name w:val="2149FE71D13D4BD89C9F1EDE1559B8CB"/>
    <w:rsid w:val="000F5E63"/>
    <w:pPr>
      <w:spacing w:after="160" w:line="259" w:lineRule="auto"/>
    </w:pPr>
    <w:rPr>
      <w:lang w:val="en-US" w:eastAsia="en-US"/>
    </w:rPr>
  </w:style>
  <w:style w:type="paragraph" w:customStyle="1" w:styleId="6407D5D006224C5191A59D49C160EC54">
    <w:name w:val="6407D5D006224C5191A59D49C160EC54"/>
    <w:rsid w:val="000F5E63"/>
    <w:pPr>
      <w:spacing w:after="160" w:line="259" w:lineRule="auto"/>
    </w:pPr>
    <w:rPr>
      <w:lang w:val="en-US" w:eastAsia="en-US"/>
    </w:rPr>
  </w:style>
  <w:style w:type="paragraph" w:customStyle="1" w:styleId="93B5FC52ADCA4D358E70A4C6043F7EA3">
    <w:name w:val="93B5FC52ADCA4D358E70A4C6043F7EA3"/>
    <w:rsid w:val="000F5E63"/>
    <w:pPr>
      <w:spacing w:after="160" w:line="259" w:lineRule="auto"/>
    </w:pPr>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BC5370-D2A7-4F5A-B59B-17C6A8E70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2596</TotalTime>
  <Pages>31</Pages>
  <Words>5415</Words>
  <Characters>32493</Characters>
  <Application>Microsoft Office Word</Application>
  <DocSecurity>0</DocSecurity>
  <Lines>1048</Lines>
  <Paragraphs>549</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37359</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650</cp:revision>
  <cp:lastPrinted>2013-01-20T12:19:00Z</cp:lastPrinted>
  <dcterms:created xsi:type="dcterms:W3CDTF">2015-12-08T15:50:00Z</dcterms:created>
  <dcterms:modified xsi:type="dcterms:W3CDTF">2015-12-14T22:31:00Z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