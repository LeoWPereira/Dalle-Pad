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Arial" w:hAnsi="Arial" w:cs="Arial"/>
        </w:rPr>
        <w:id w:val="1224803268"/>
        <w:docPartObj>
          <w:docPartGallery w:val="Cover Pages"/>
          <w:docPartUnique/>
        </w:docPartObj>
      </w:sdtPr>
      <w:sdtEndPr>
        <w:rPr>
          <w:b/>
          <w:bCs/>
          <w:caps/>
          <w:color w:val="FF0000"/>
        </w:rPr>
      </w:sdtEndPr>
      <w:sdtContent>
        <w:p w:rsidR="00A0417E" w:rsidRPr="00843BB8" w:rsidRDefault="00497876">
          <w:pPr>
            <w:rPr>
              <w:rFonts w:ascii="Arial" w:hAnsi="Arial" w:cs="Arial"/>
            </w:rPr>
          </w:pPr>
          <w:r w:rsidRPr="00843BB8">
            <w:rPr>
              <w:rFonts w:ascii="Arial" w:hAnsi="Arial" w:cs="Arial"/>
              <w:b/>
              <w:bCs/>
              <w:caps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457200" simplePos="0" relativeHeight="251659264" behindDoc="0" locked="0" layoutInCell="0" allowOverlap="1" wp14:anchorId="399993B9" wp14:editId="53C4FF5D">
                    <wp:simplePos x="0" y="0"/>
                    <wp:positionH relativeFrom="margin">
                      <wp:posOffset>380365</wp:posOffset>
                    </wp:positionH>
                    <wp:positionV relativeFrom="margin">
                      <wp:posOffset>-1139190</wp:posOffset>
                    </wp:positionV>
                    <wp:extent cx="1708785" cy="4366895"/>
                    <wp:effectExtent l="0" t="71755" r="86360" b="10160"/>
                    <wp:wrapSquare wrapText="bothSides"/>
                    <wp:docPr id="295" name="AutoForma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0" y="0"/>
                              <a:ext cx="1708785" cy="4366895"/>
                            </a:xfrm>
                            <a:prstGeom prst="bracketPair">
                              <a:avLst>
                                <a:gd name="adj" fmla="val 10861"/>
                              </a:avLst>
                            </a:prstGeom>
                            <a:noFill/>
                            <a:ln w="1270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prstShdw prst="shdw13" dist="53882" dir="18900000">
                                <a:srgbClr val="808080">
                                  <a:alpha val="50000"/>
                                </a:srgbClr>
                              </a:prst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4F81BD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D44FE5" w:rsidRPr="00095045" w:rsidRDefault="00D44FE5" w:rsidP="00095045">
                                <w:pP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</w:pPr>
                                <w:r w:rsidRPr="00095045"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>P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 xml:space="preserve">rojeto: </w:t>
                                </w:r>
                                <w:sdt>
                                  <w:sdtPr>
                                    <w:rPr>
                                      <w:b/>
                                      <w:i/>
                                      <w:iCs/>
                                      <w:color w:val="8B7B57" w:themeColor="background2" w:themeShade="80"/>
                                      <w:sz w:val="44"/>
                                    </w:rPr>
                                    <w:alias w:val="Assunto"/>
                                    <w:tag w:val=""/>
                                    <w:id w:val="-13583458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b/>
                                        <w:i/>
                                        <w:iCs/>
                                        <w:color w:val="8B7B57" w:themeColor="background2" w:themeShade="80"/>
                                        <w:sz w:val="44"/>
                                      </w:rPr>
                                      <w:t>Dalle Pad</w:t>
                                    </w:r>
                                  </w:sdtContent>
                                </w:sdt>
                              </w:p>
                              <w:p w:rsidR="00D44FE5" w:rsidRPr="00095045" w:rsidRDefault="00D44FE5" w:rsidP="000641D0">
                                <w:pP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36"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>Dalle Pad – O Gadget que te transforma em um DJ</w:t>
                                </w:r>
                              </w:p>
                            </w:txbxContent>
                          </wps:txbx>
                          <wps:bodyPr rot="0" vert="horz" wrap="square" lIns="228600" tIns="228600" rIns="91440" bIns="2286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9993B9" id="_x0000_t185" coordsize="21600,21600" o:spt="185" adj="3600" path="m@0,nfqx0@0l0@2qy@0,21600em@1,nfqx21600@0l21600@2qy@1,21600em@0,nsqx0@0l0@2qy@0,21600l@1,21600qx21600@2l21600@0qy@1,xe" filled="f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o:extrusionok="f" gradientshapeok="t" limo="10800,10800" o:connecttype="custom" o:connectlocs="@8,0;0,@9;@8,@7;@6,@9" textboxrect="@3,@3,@4,@5"/>
                    <v:handles>
                      <v:h position="#0,topLeft" switch="" xrange="0,10800"/>
                    </v:handles>
                  </v:shapetype>
                  <v:shape id="AutoForma 2" o:spid="_x0000_s1026" type="#_x0000_t185" style="position:absolute;margin-left:29.95pt;margin-top:-89.7pt;width:134.55pt;height:343.85pt;rotation:90;z-index:251659264;visibility:visible;mso-wrap-style:square;mso-width-percent:0;mso-height-percent:0;mso-wrap-distance-left:9pt;mso-wrap-distance-top:0;mso-wrap-distance-right:36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" o:allowincell="f" adj="2346" fillcolor="#4f81bd" strokecolor="#4f81bd" strokeweight="1pt">
                    <v:shadow on="t" type="double" opacity=".5" color2="shadow add(102)" offset="3pt,-3pt" offset2="6pt,-6pt"/>
                    <v:textbox inset="18pt,18pt,,18pt">
                      <w:txbxContent>
                        <w:p w:rsidR="00D44FE5" w:rsidRPr="00095045" w:rsidRDefault="00D44FE5" w:rsidP="00095045">
                          <w:pP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</w:pPr>
                          <w:r w:rsidRPr="00095045"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>P</w:t>
                          </w:r>
                          <w: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 xml:space="preserve">rojeto: </w:t>
                          </w:r>
                          <w:sdt>
                            <w:sdtPr>
                              <w:rPr>
                                <w:b/>
                                <w:i/>
                                <w:iCs/>
                                <w:color w:val="8B7B57" w:themeColor="background2" w:themeShade="80"/>
                                <w:sz w:val="44"/>
                              </w:rPr>
                              <w:alias w:val="Assunto"/>
                              <w:tag w:val=""/>
                              <w:id w:val="-13583458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b/>
                                  <w:i/>
                                  <w:iCs/>
                                  <w:color w:val="8B7B57" w:themeColor="background2" w:themeShade="80"/>
                                  <w:sz w:val="44"/>
                                </w:rPr>
                                <w:t>Dalle Pad</w:t>
                              </w:r>
                            </w:sdtContent>
                          </w:sdt>
                        </w:p>
                        <w:p w:rsidR="00D44FE5" w:rsidRPr="00095045" w:rsidRDefault="00D44FE5" w:rsidP="000641D0">
                          <w:pP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36"/>
                            </w:rPr>
                          </w:pPr>
                          <w: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>Dalle Pad – O Gadget que te transforma em um DJ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095045" w:rsidRPr="00843BB8">
            <w:rPr>
              <w:rFonts w:ascii="Arial" w:hAnsi="Arial" w:cs="Arial"/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0" allowOverlap="1" wp14:anchorId="478586D9" wp14:editId="68931A8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6D6E71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148" y="0"/>
                                <a:ext cx="4077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o"/>
                                    <w:id w:val="466008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3-18T00:00:00Z">
                                      <w:dateFormat w:val="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44FE5" w:rsidRDefault="00D44FE5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pt-BR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pt-BR"/>
                                    </w:rPr>
                                    <w:alias w:val="Autor"/>
                                    <w:id w:val="-1893719689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44FE5" w:rsidRPr="00A0417E" w:rsidRDefault="00D44FE5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  <w:t>Leonardo Winter Pereira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pt-BR"/>
                                    </w:rPr>
                                    <w:alias w:val="Empresa"/>
                                    <w:id w:val="84991185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D44FE5" w:rsidRPr="00A0417E" w:rsidRDefault="00D44FE5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  <w:t>leonardowinterpereira@gmail.com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a"/>
                                    <w:id w:val="848602586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3-18T00:00:00Z">
                                      <w:dateFormat w:val="dd/M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44FE5" w:rsidRPr="00C6614D" w:rsidRDefault="00D44FE5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  <w:t>18/03/2016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478586D9" id="Grupo 14" o:spid="_x0000_s1027" style="position:absolute;margin-left:193.6pt;margin-top:0;width:244.8pt;height:11in;z-index:251653120;mso-height-percent:1000;mso-position-horizontal:right;mso-position-horizontal-relative:page;mso-position-vertical:top;mso-position-vertical-relative:page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1LCcYA&#10;AADcAAAADwAAAGRycy9kb3ducmV2LnhtbESPQWvCQBSE70L/w/IKXkQ3WioSXUWKWnsqUUGPj+wz&#10;ic2+jdlVo7/eLRR6HGbmG2Yya0wprlS7wrKCfi8CQZxaXXCmYLdddkcgnEfWWFomBXdyMJu+tCYY&#10;a3vjhK4bn4kAYRejgtz7KpbSpTkZdD1bEQfvaGuDPsg6k7rGW4CbUg6iaCgNFhwWcqzoI6f0Z3Mx&#10;ChbzPeLhcUw6n8vV91d1OJ13yUOp9mszH4Pw1Pj/8F97rRW8Dd/h90w4AnL6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1LCcYAAADcAAAADwAAAAAAAAAAAAAAAACYAgAAZHJz&#10;L2Rvd25yZXYueG1sUEsFBgAAAAAEAAQA9QAAAIsDAAAAAA==&#10;" fillcolor="#6d6e71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a28e6a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8148;width:4077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o"/>
                              <w:id w:val="466008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3-18T00:00:00Z">
                                <w:dateFormat w:val="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44FE5" w:rsidRDefault="00D44FE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pt-BR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pt-BR"/>
                              </w:rPr>
                              <w:alias w:val="Autor"/>
                              <w:id w:val="-1893719689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D44FE5" w:rsidRPr="00A0417E" w:rsidRDefault="00D44FE5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/>
                                  </w:rPr>
                                  <w:t>Leonardo Winter Pereira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pt-BR"/>
                              </w:rPr>
                              <w:alias w:val="Empresa"/>
                              <w:id w:val="84991185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D44FE5" w:rsidRPr="00A0417E" w:rsidRDefault="00D44FE5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/>
                                  </w:rPr>
                                  <w:t>leonardowinterpereira@gmail.com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a"/>
                              <w:id w:val="84860258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3-18T00:00:00Z">
                                <w:dateFormat w:val="dd/M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44FE5" w:rsidRPr="00C6614D" w:rsidRDefault="00D44FE5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/>
                                  </w:rPr>
                                  <w:t>18/03/2016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A0417E" w:rsidRPr="00843BB8" w:rsidRDefault="00497876">
          <w:pPr>
            <w:rPr>
              <w:rFonts w:ascii="Arial" w:hAnsi="Arial" w:cs="Arial"/>
              <w:caps/>
              <w:color w:val="FF0000"/>
            </w:rPr>
          </w:pPr>
          <w:r w:rsidRPr="00843BB8">
            <w:rPr>
              <w:rFonts w:ascii="Arial" w:hAnsi="Arial" w:cs="Arial"/>
              <w:b/>
              <w:bCs/>
              <w:caps/>
              <w:noProof/>
              <w:color w:val="FF0000"/>
              <w:lang w:val="en-US" w:eastAsia="en-US"/>
            </w:rPr>
            <w:drawing>
              <wp:anchor distT="0" distB="0" distL="114300" distR="114300" simplePos="0" relativeHeight="251661312" behindDoc="0" locked="0" layoutInCell="1" allowOverlap="1" wp14:anchorId="26DCD09F" wp14:editId="003C3E22">
                <wp:simplePos x="0" y="0"/>
                <wp:positionH relativeFrom="column">
                  <wp:posOffset>2181225</wp:posOffset>
                </wp:positionH>
                <wp:positionV relativeFrom="paragraph">
                  <wp:posOffset>2672715</wp:posOffset>
                </wp:positionV>
                <wp:extent cx="3648075" cy="5435600"/>
                <wp:effectExtent l="0" t="0" r="9525" b="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Dalle-Pad-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8075" cy="543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F72A1" w:rsidRPr="00843BB8">
            <w:rPr>
              <w:rFonts w:ascii="Arial" w:hAnsi="Arial" w:cs="Arial"/>
              <w:noProof/>
              <w:color w:val="FF0000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0" allowOverlap="1" wp14:anchorId="7699B90D" wp14:editId="025D2A54">
                    <wp:simplePos x="0" y="0"/>
                    <wp:positionH relativeFrom="page">
                      <wp:posOffset>212420</wp:posOffset>
                    </wp:positionH>
                    <wp:positionV relativeFrom="page">
                      <wp:posOffset>2756535</wp:posOffset>
                    </wp:positionV>
                    <wp:extent cx="6487795" cy="910590"/>
                    <wp:effectExtent l="114300" t="114300" r="141605" b="137160"/>
                    <wp:wrapNone/>
                    <wp:docPr id="362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87795" cy="910590"/>
                            </a:xfrm>
                            <a:prstGeom prst="rect">
                              <a:avLst/>
                            </a:prstGeom>
                            <a:solidFill>
                              <a:srgbClr val="ED1C24"/>
                            </a:solidFill>
                            <a:ln w="12700" cap="rnd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glow rad="101600">
                                <a:schemeClr val="accent5">
                                  <a:satMod val="175000"/>
                                  <a:alpha val="40000"/>
                                </a:schemeClr>
                              </a:glow>
                            </a:effectLst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72"/>
                                    <w:lang w:val="pt-BR"/>
                                  </w:rPr>
                                  <w:alias w:val="Título"/>
                                  <w:id w:val="20561696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44FE5" w:rsidRPr="00497876" w:rsidRDefault="00D44FE5" w:rsidP="00497876">
                                    <w:pPr>
                                      <w:pStyle w:val="NoSpacing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72"/>
                                        <w:lang w:val="pt-BR"/>
                                      </w:rPr>
                                    </w:pPr>
                                    <w:r w:rsidRPr="0091653F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72"/>
                                        <w:lang w:val="pt-BR"/>
                                      </w:rPr>
                                      <w:t>Plano de Gerenciamento do Projeto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699B90D" id="Retângulo 16" o:spid="_x0000_s1033" style="position:absolute;margin-left:16.75pt;margin-top:217.05pt;width:510.85pt;height:71.7pt;z-index:251657216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" o:allowincell="f" fillcolor="#ed1c24" strokecolor="black [3213]" strokeweight="1pt">
                    <v:stroke endcap="round"/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72"/>
                              <w:lang w:val="pt-BR"/>
                            </w:rPr>
                            <w:alias w:val="Título"/>
                            <w:id w:val="20561696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44FE5" w:rsidRPr="00497876" w:rsidRDefault="00D44FE5" w:rsidP="00497876">
                              <w:pPr>
                                <w:pStyle w:val="NoSpacing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  <w:lang w:val="pt-BR"/>
                                </w:rPr>
                              </w:pPr>
                              <w:r w:rsidRPr="0091653F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  <w:lang w:val="pt-BR"/>
                                </w:rPr>
                                <w:t xml:space="preserve">Plano </w:t>
                              </w:r>
                              <w:r w:rsidRPr="0091653F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  <w:lang w:val="pt-BR"/>
                                </w:rPr>
                                <w:t>de Gerenciamento do Projeto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0417E" w:rsidRPr="00843BB8">
            <w:rPr>
              <w:rFonts w:ascii="Arial" w:hAnsi="Arial" w:cs="Arial"/>
              <w:b/>
              <w:bCs/>
              <w:caps/>
              <w:color w:val="FF0000"/>
            </w:rPr>
            <w:br w:type="page"/>
          </w:r>
        </w:p>
      </w:sdtContent>
    </w:sdt>
    <w:p w:rsidR="000641D0" w:rsidRPr="00843BB8" w:rsidRDefault="002A3E79" w:rsidP="002A3E79">
      <w:pPr>
        <w:pStyle w:val="Heading1"/>
        <w:rPr>
          <w:rFonts w:ascii="Arial" w:hAnsi="Arial" w:cs="Arial"/>
        </w:rPr>
      </w:pPr>
      <w:bookmarkStart w:id="0" w:name="_Toc437466966"/>
      <w:r w:rsidRPr="00843BB8">
        <w:rPr>
          <w:rFonts w:ascii="Arial" w:hAnsi="Arial" w:cs="Arial"/>
          <w:color w:val="9D3511"/>
        </w:rPr>
        <w:lastRenderedPageBreak/>
        <w:t>Histórico de alterações</w:t>
      </w:r>
      <w:r w:rsidR="000641D0" w:rsidRPr="00843BB8">
        <w:rPr>
          <w:rFonts w:ascii="Arial" w:hAnsi="Arial" w:cs="Arial"/>
          <w:color w:val="9D3511"/>
        </w:rPr>
        <w:t xml:space="preserve"> do documento</w:t>
      </w:r>
      <w:bookmarkEnd w:id="0"/>
    </w:p>
    <w:tbl>
      <w:tblPr>
        <w:tblStyle w:val="ColorfulGrid-Accent1"/>
        <w:tblW w:w="0" w:type="auto"/>
        <w:tblLayout w:type="fixed"/>
        <w:tblLook w:val="0000" w:firstRow="0" w:lastRow="0" w:firstColumn="0" w:lastColumn="0" w:noHBand="0" w:noVBand="0"/>
      </w:tblPr>
      <w:tblGrid>
        <w:gridCol w:w="1210"/>
        <w:gridCol w:w="3251"/>
        <w:gridCol w:w="2835"/>
        <w:gridCol w:w="1459"/>
      </w:tblGrid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>Versão</w:t>
            </w: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>Alteração efetuada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 xml:space="preserve">Responsável </w:t>
            </w: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i/>
                <w:iCs/>
              </w:rPr>
            </w:pPr>
            <w:r w:rsidRPr="00843BB8">
              <w:rPr>
                <w:rFonts w:ascii="Arial" w:hAnsi="Arial" w:cs="Arial"/>
                <w:b/>
                <w:bCs/>
                <w:i/>
                <w:iCs/>
              </w:rPr>
              <w:t xml:space="preserve">Data </w:t>
            </w: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1.0</w:t>
            </w:r>
          </w:p>
        </w:tc>
        <w:tc>
          <w:tcPr>
            <w:tcW w:w="3251" w:type="dxa"/>
          </w:tcPr>
          <w:p w:rsidR="000641D0" w:rsidRPr="00843BB8" w:rsidRDefault="000641D0" w:rsidP="00843BB8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Versão inicial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497876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Leonardo Winter Pereira</w:t>
            </w:r>
          </w:p>
        </w:tc>
        <w:tc>
          <w:tcPr>
            <w:tcW w:w="1459" w:type="dxa"/>
          </w:tcPr>
          <w:p w:rsidR="000641D0" w:rsidRPr="00843BB8" w:rsidRDefault="00EE7FC9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43BB8">
              <w:rPr>
                <w:rFonts w:ascii="Arial" w:hAnsi="Arial" w:cs="Arial"/>
              </w:rPr>
              <w:t>18/03/2016</w:t>
            </w: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0641D0" w:rsidRPr="00843BB8" w:rsidTr="002A3E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3251" w:type="dxa"/>
          </w:tcPr>
          <w:p w:rsidR="000641D0" w:rsidRPr="00843BB8" w:rsidRDefault="000641D0" w:rsidP="00A4428C">
            <w:pPr>
              <w:tabs>
                <w:tab w:val="left" w:pos="56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459" w:type="dxa"/>
          </w:tcPr>
          <w:p w:rsidR="000641D0" w:rsidRPr="00843BB8" w:rsidRDefault="000641D0" w:rsidP="00A4428C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5C0F56" w:rsidRPr="00843BB8" w:rsidRDefault="005C0F56" w:rsidP="00521FF5">
      <w:pPr>
        <w:rPr>
          <w:rFonts w:ascii="Arial" w:hAnsi="Arial" w:cs="Arial"/>
        </w:rPr>
      </w:pPr>
      <w:r w:rsidRPr="00843BB8">
        <w:rPr>
          <w:rFonts w:ascii="Arial" w:hAnsi="Arial" w:cs="Arial"/>
        </w:rPr>
        <w:br w:type="column"/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</w:rPr>
        <w:id w:val="-2020453492"/>
        <w:docPartObj>
          <w:docPartGallery w:val="Table of Contents"/>
          <w:docPartUnique/>
        </w:docPartObj>
      </w:sdtPr>
      <w:sdtEndPr/>
      <w:sdtContent>
        <w:p w:rsidR="00F16400" w:rsidRPr="00843BB8" w:rsidRDefault="00F16400">
          <w:pPr>
            <w:pStyle w:val="TOCHeading"/>
            <w:rPr>
              <w:rFonts w:ascii="Arial" w:hAnsi="Arial" w:cs="Arial"/>
            </w:rPr>
          </w:pPr>
          <w:r w:rsidRPr="00843BB8">
            <w:rPr>
              <w:rFonts w:ascii="Arial" w:hAnsi="Arial" w:cs="Arial"/>
            </w:rPr>
            <w:t>Sumário</w:t>
          </w:r>
        </w:p>
        <w:p w:rsidR="005238C7" w:rsidRDefault="00F16400">
          <w:pPr>
            <w:pStyle w:val="TOC1"/>
            <w:rPr>
              <w:noProof/>
              <w:lang w:val="en-US" w:eastAsia="en-US"/>
            </w:rPr>
          </w:pPr>
          <w:r w:rsidRPr="00843BB8">
            <w:rPr>
              <w:rFonts w:ascii="Arial" w:hAnsi="Arial" w:cs="Arial"/>
            </w:rPr>
            <w:fldChar w:fldCharType="begin"/>
          </w:r>
          <w:r w:rsidRPr="00843BB8">
            <w:rPr>
              <w:rFonts w:ascii="Arial" w:hAnsi="Arial" w:cs="Arial"/>
            </w:rPr>
            <w:instrText xml:space="preserve"> TOC \o "1-3" \h \z \u </w:instrText>
          </w:r>
          <w:r w:rsidRPr="00843BB8">
            <w:rPr>
              <w:rFonts w:ascii="Arial" w:hAnsi="Arial" w:cs="Arial"/>
            </w:rPr>
            <w:fldChar w:fldCharType="separate"/>
          </w:r>
          <w:hyperlink w:anchor="_Toc437466966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Histórico de alterações do documento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_Toc437466966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1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67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1.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Declaração do escopo em alto nível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_Toc437466967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3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68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2.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Objetivos do Projeto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_Toc437466968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3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69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3.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Premissas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_Toc437466969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4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0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4.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Restrições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_Toc437466970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4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1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5.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Gerente e colaboradores do projeto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_Toc437466971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4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2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6.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Referência a trabalhos semelhantes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_Toc437466972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4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3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7.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Plano de resposta aos riscos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_Toc437466973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7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4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8.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Requisitos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_Toc437466974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21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5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9.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Opções tecnológicas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_Toc437466975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21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6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9.1.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Estação base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_Toc437466976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21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7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9.1.1.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Linguagem de programação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_Toc437466977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21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8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9.1.2.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Compartilhamento de dados entre a equipe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_Toc437466978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22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79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9.1.3.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Sistema Operacional e Interface de desenvolvimento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_Toc437466979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22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0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9.2.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Sistema de comunicação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_Toc437466980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22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1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9.3.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Sistema embarcado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_Toc437466981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22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2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9.3.1.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Microcontrolador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_Toc437466982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22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3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10.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Orçamento detalhado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_Toc437466983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22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4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11.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Designação de tarefas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_Toc437466984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23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5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12.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Cronograma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_Toc437466985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23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6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13.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Acompanhamento de Projeto e auxiliares de gerenciamento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_Toc437466986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23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5238C7" w:rsidRDefault="008451A4">
          <w:pPr>
            <w:pStyle w:val="TOC1"/>
            <w:tabs>
              <w:tab w:val="left" w:pos="1100"/>
            </w:tabs>
            <w:rPr>
              <w:noProof/>
              <w:lang w:val="en-US" w:eastAsia="en-US"/>
            </w:rPr>
          </w:pPr>
          <w:hyperlink w:anchor="_Toc437466987" w:history="1">
            <w:r w:rsidR="005238C7" w:rsidRPr="008979DA">
              <w:rPr>
                <w:rStyle w:val="Hyperlink"/>
                <w:rFonts w:ascii="Arial" w:hAnsi="Arial" w:cs="Arial"/>
                <w:noProof/>
              </w:rPr>
              <w:t>14.</w:t>
            </w:r>
            <w:r w:rsidR="005238C7">
              <w:rPr>
                <w:noProof/>
                <w:lang w:val="en-US" w:eastAsia="en-US"/>
              </w:rPr>
              <w:tab/>
            </w:r>
            <w:r w:rsidR="005238C7" w:rsidRPr="008979DA">
              <w:rPr>
                <w:rStyle w:val="Hyperlink"/>
                <w:rFonts w:ascii="Arial" w:hAnsi="Arial" w:cs="Arial"/>
                <w:noProof/>
              </w:rPr>
              <w:t>Bibliografia</w:t>
            </w:r>
            <w:r w:rsidR="005238C7">
              <w:rPr>
                <w:noProof/>
                <w:webHidden/>
              </w:rPr>
              <w:tab/>
            </w:r>
            <w:r w:rsidR="005238C7">
              <w:rPr>
                <w:noProof/>
                <w:webHidden/>
              </w:rPr>
              <w:fldChar w:fldCharType="begin"/>
            </w:r>
            <w:r w:rsidR="005238C7">
              <w:rPr>
                <w:noProof/>
                <w:webHidden/>
              </w:rPr>
              <w:instrText xml:space="preserve"> PAGEREF _Toc437466987 \h </w:instrText>
            </w:r>
            <w:r w:rsidR="005238C7">
              <w:rPr>
                <w:noProof/>
                <w:webHidden/>
              </w:rPr>
            </w:r>
            <w:r w:rsidR="005238C7">
              <w:rPr>
                <w:noProof/>
                <w:webHidden/>
              </w:rPr>
              <w:fldChar w:fldCharType="separate"/>
            </w:r>
            <w:r w:rsidR="00057013">
              <w:rPr>
                <w:noProof/>
                <w:webHidden/>
              </w:rPr>
              <w:t>24</w:t>
            </w:r>
            <w:r w:rsidR="005238C7">
              <w:rPr>
                <w:noProof/>
                <w:webHidden/>
              </w:rPr>
              <w:fldChar w:fldCharType="end"/>
            </w:r>
          </w:hyperlink>
        </w:p>
        <w:p w:rsidR="00F16400" w:rsidRPr="005238C7" w:rsidRDefault="00F16400">
          <w:pPr>
            <w:rPr>
              <w:rFonts w:ascii="Arial" w:hAnsi="Arial" w:cs="Arial"/>
              <w:b/>
              <w:bCs/>
            </w:rPr>
          </w:pPr>
          <w:r w:rsidRPr="00843BB8">
            <w:rPr>
              <w:rFonts w:ascii="Arial" w:hAnsi="Arial" w:cs="Arial"/>
              <w:b/>
              <w:bCs/>
            </w:rPr>
            <w:fldChar w:fldCharType="end"/>
          </w:r>
          <w:r w:rsidR="00920963">
            <w:rPr>
              <w:rFonts w:ascii="Arial" w:hAnsi="Arial" w:cs="Arial"/>
              <w:b/>
              <w:bCs/>
            </w:rPr>
            <w:br w:type="page"/>
          </w:r>
        </w:p>
      </w:sdtContent>
    </w:sdt>
    <w:p w:rsidR="00F16400" w:rsidRPr="00843BB8" w:rsidRDefault="00843BB8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" w:name="_Toc437466967"/>
      <w:r>
        <w:rPr>
          <w:rFonts w:ascii="Arial" w:hAnsi="Arial" w:cs="Arial"/>
          <w:color w:val="9D3511"/>
          <w:sz w:val="32"/>
          <w:szCs w:val="32"/>
        </w:rPr>
        <w:lastRenderedPageBreak/>
        <w:t>Declaração do escopo em alto nível</w:t>
      </w:r>
      <w:bookmarkEnd w:id="1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7A5C73" w:rsidRDefault="007A5C73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Baixo é o número de pessoas que não se interessam por música. Independente do local ou situação, existem músicas para todos os momentos e gostos.</w:t>
      </w:r>
    </w:p>
    <w:p w:rsidR="00F16400" w:rsidRDefault="007A5C73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Entretanto, a edição de músicas é uma área reservada para quem realmente utiliza-se desta como forma de trabalho ou gostaria de migrar suas músicas de um equipamento para outro. O propósito do Dalle Pad é tornar essa área mais acessível para o público amador e apenas apaixonado.</w:t>
      </w:r>
    </w:p>
    <w:p w:rsidR="00755C64" w:rsidRDefault="00B6525C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Dalle Pad é composto de um invólucro de plástico que compreende 16 (dezesseis) botões e 4 (quatro) potenciômetros lineares, utilizados para gerenciar efeitos </w:t>
      </w:r>
      <w:r w:rsidR="00602407">
        <w:rPr>
          <w:rFonts w:ascii="Arial" w:hAnsi="Arial" w:cs="Arial"/>
          <w:sz w:val="24"/>
          <w:szCs w:val="24"/>
        </w:rPr>
        <w:t>e sons nos arquivos de música selecionados.</w:t>
      </w:r>
    </w:p>
    <w:p w:rsidR="00F968BA" w:rsidRDefault="00F968BA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do sistema embarcado, o sistema será composto de uma estação base, que consiste em um computador conectado com o hardware através de USB (o hardware apresenta ambas as saídas, sendo a MIDI a mais usual) ou bluetooth</w:t>
      </w:r>
      <w:r w:rsidR="00AF331C">
        <w:rPr>
          <w:rFonts w:ascii="Arial" w:hAnsi="Arial" w:cs="Arial"/>
          <w:sz w:val="24"/>
          <w:szCs w:val="24"/>
        </w:rPr>
        <w:t>. Neste, o usuário terá acesso a uma Interface Gráfic</w:t>
      </w:r>
      <w:r w:rsidR="0075232B">
        <w:rPr>
          <w:rFonts w:ascii="Arial" w:hAnsi="Arial" w:cs="Arial"/>
          <w:sz w:val="24"/>
          <w:szCs w:val="24"/>
        </w:rPr>
        <w:t>a, que permite o mesmo a realizar algumas funções básicas em arquivos de músicas.</w:t>
      </w:r>
    </w:p>
    <w:p w:rsidR="007F04DF" w:rsidRPr="007A5C73" w:rsidRDefault="007F04DF" w:rsidP="00A26A66">
      <w:pPr>
        <w:ind w:left="360" w:firstLine="360"/>
        <w:jc w:val="both"/>
        <w:rPr>
          <w:rFonts w:ascii="Arial" w:hAnsi="Arial" w:cs="Arial"/>
          <w:sz w:val="24"/>
          <w:szCs w:val="24"/>
        </w:rPr>
      </w:pPr>
    </w:p>
    <w:p w:rsidR="001C66BB" w:rsidRPr="00843BB8" w:rsidRDefault="00843BB8" w:rsidP="00C66AB5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2" w:name="_Toc437466968"/>
      <w:r>
        <w:rPr>
          <w:rFonts w:ascii="Arial" w:hAnsi="Arial" w:cs="Arial"/>
          <w:color w:val="9D3511"/>
          <w:sz w:val="32"/>
          <w:szCs w:val="32"/>
        </w:rPr>
        <w:t>Objetivos do Projeto</w:t>
      </w:r>
      <w:bookmarkEnd w:id="2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91653F" w:rsidRDefault="00883042" w:rsidP="008D25B7">
      <w:pPr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O principal objetivo deste projeto é a construção de um protótipo</w:t>
      </w:r>
      <w:r w:rsidR="00A367B4">
        <w:rPr>
          <w:rFonts w:ascii="Arial" w:hAnsi="Arial" w:cs="Arial"/>
          <w:sz w:val="24"/>
          <w:szCs w:val="24"/>
        </w:rPr>
        <w:t xml:space="preserve"> do Dalle Pad, </w:t>
      </w:r>
      <w:r w:rsidR="00ED1B55">
        <w:rPr>
          <w:rFonts w:ascii="Arial" w:hAnsi="Arial" w:cs="Arial"/>
          <w:sz w:val="24"/>
          <w:szCs w:val="24"/>
        </w:rPr>
        <w:t>um controlador MIDI de baixo custo e acessível para o público amador</w:t>
      </w:r>
      <w:r w:rsidR="0091653F" w:rsidRPr="00914D31">
        <w:rPr>
          <w:rFonts w:ascii="Arial" w:hAnsi="Arial" w:cs="Arial"/>
          <w:sz w:val="24"/>
          <w:szCs w:val="24"/>
        </w:rPr>
        <w:t>.</w:t>
      </w:r>
      <w:r w:rsidR="00914D31" w:rsidRPr="00914D31">
        <w:rPr>
          <w:rFonts w:ascii="Arial" w:hAnsi="Arial" w:cs="Arial"/>
          <w:sz w:val="24"/>
          <w:szCs w:val="24"/>
        </w:rPr>
        <w:t xml:space="preserve"> Para que isso seja possível, os seguintes objetivos </w:t>
      </w:r>
      <w:r w:rsidR="00914D31">
        <w:rPr>
          <w:rFonts w:ascii="Arial" w:hAnsi="Arial" w:cs="Arial"/>
          <w:sz w:val="24"/>
          <w:szCs w:val="24"/>
        </w:rPr>
        <w:t>são citados:</w:t>
      </w:r>
    </w:p>
    <w:p w:rsidR="008701C2" w:rsidRPr="004802B0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Desenvolver um invólucro composto por duas partes: A base e a tampa, sendo que a última prec</w:t>
      </w:r>
      <w:r>
        <w:rPr>
          <w:rFonts w:ascii="Arial" w:hAnsi="Arial" w:cs="Arial"/>
          <w:sz w:val="24"/>
          <w:szCs w:val="24"/>
        </w:rPr>
        <w:t>isa ter espaços para os botões</w:t>
      </w:r>
      <w:r w:rsidRPr="004802B0">
        <w:rPr>
          <w:rFonts w:ascii="Arial" w:hAnsi="Arial" w:cs="Arial"/>
          <w:sz w:val="24"/>
          <w:szCs w:val="24"/>
        </w:rPr>
        <w:t>;</w:t>
      </w:r>
    </w:p>
    <w:p w:rsidR="008701C2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Desenvolver uma Interface gráfica para a plataforma Windows, na qual poderemos alterar o funcionamento do Dalle Pad (som de cada um dos botões</w:t>
      </w:r>
      <w:r>
        <w:rPr>
          <w:rFonts w:ascii="Arial" w:hAnsi="Arial" w:cs="Arial"/>
          <w:sz w:val="24"/>
          <w:szCs w:val="24"/>
        </w:rPr>
        <w:t>, efeitos, volume</w:t>
      </w:r>
      <w:r w:rsidRPr="004802B0">
        <w:rPr>
          <w:rFonts w:ascii="Arial" w:hAnsi="Arial" w:cs="Arial"/>
          <w:sz w:val="24"/>
          <w:szCs w:val="24"/>
        </w:rPr>
        <w:t>), seção de treinamento e acompanhamento visual da Música criada / alterada;</w:t>
      </w:r>
    </w:p>
    <w:p w:rsidR="0002064E" w:rsidRPr="0002064E" w:rsidRDefault="0002064E" w:rsidP="0002064E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Desenvolver um aplicativo simples para o sistema </w:t>
      </w:r>
      <w:r w:rsidRPr="008E08B6">
        <w:rPr>
          <w:rFonts w:ascii="Arial" w:hAnsi="Arial" w:cs="Arial"/>
          <w:i/>
          <w:sz w:val="24"/>
          <w:szCs w:val="24"/>
        </w:rPr>
        <w:t>Android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onde seja possível realizar apenas funções simples por parte do usuário, como gravar uma música criada ou alterar a funcionalidade de cada componente;</w:t>
      </w:r>
    </w:p>
    <w:p w:rsidR="008701C2" w:rsidRPr="004802B0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 xml:space="preserve"> Desenvolver o hardware baseado no microcontrolador </w:t>
      </w:r>
      <w:r w:rsidRPr="004802B0">
        <w:rPr>
          <w:rFonts w:ascii="Arial" w:hAnsi="Arial" w:cs="Arial"/>
          <w:i/>
          <w:sz w:val="24"/>
          <w:szCs w:val="24"/>
        </w:rPr>
        <w:t>Arduino</w:t>
      </w:r>
      <w:r w:rsidRPr="004802B0">
        <w:rPr>
          <w:rFonts w:ascii="Arial" w:hAnsi="Arial" w:cs="Arial"/>
          <w:sz w:val="24"/>
          <w:szCs w:val="24"/>
        </w:rPr>
        <w:t>. Para isso também será criada uma PCB pela própria equipe;</w:t>
      </w:r>
    </w:p>
    <w:p w:rsidR="008701C2" w:rsidRPr="004802B0" w:rsidRDefault="008701C2" w:rsidP="008701C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lastRenderedPageBreak/>
        <w:t>Conexão entre o Dalle Pad e o computador através de USB</w:t>
      </w:r>
      <w:r>
        <w:rPr>
          <w:rFonts w:ascii="Arial" w:hAnsi="Arial" w:cs="Arial"/>
          <w:sz w:val="24"/>
          <w:szCs w:val="24"/>
        </w:rPr>
        <w:t>, MIDI</w:t>
      </w:r>
      <w:r w:rsidRPr="004802B0">
        <w:rPr>
          <w:rFonts w:ascii="Arial" w:hAnsi="Arial" w:cs="Arial"/>
          <w:sz w:val="24"/>
          <w:szCs w:val="24"/>
        </w:rPr>
        <w:t xml:space="preserve"> e Bluetooth;</w:t>
      </w:r>
    </w:p>
    <w:p w:rsidR="008D25B7" w:rsidRPr="008701C2" w:rsidRDefault="008D25B7" w:rsidP="008D25B7">
      <w:pPr>
        <w:ind w:left="360" w:firstLine="360"/>
        <w:jc w:val="both"/>
        <w:rPr>
          <w:rFonts w:ascii="Arial" w:hAnsi="Arial" w:cs="Arial"/>
          <w:sz w:val="24"/>
          <w:szCs w:val="24"/>
        </w:rPr>
      </w:pPr>
    </w:p>
    <w:p w:rsidR="002F2BBC" w:rsidRPr="00176871" w:rsidRDefault="00EB34E0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3" w:name="_Toc437466969"/>
      <w:r w:rsidRPr="00176871">
        <w:rPr>
          <w:rFonts w:ascii="Arial" w:hAnsi="Arial" w:cs="Arial"/>
          <w:color w:val="9D3511"/>
          <w:sz w:val="32"/>
          <w:szCs w:val="32"/>
        </w:rPr>
        <w:t>Premissas</w:t>
      </w:r>
      <w:bookmarkEnd w:id="3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DF53C5" w:rsidRPr="004802B0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 xml:space="preserve">O projeto terá início no dia </w:t>
      </w:r>
      <w:r>
        <w:rPr>
          <w:rFonts w:ascii="Arial" w:hAnsi="Arial" w:cs="Arial"/>
          <w:sz w:val="24"/>
          <w:szCs w:val="24"/>
        </w:rPr>
        <w:t>18</w:t>
      </w:r>
      <w:r w:rsidRPr="004802B0">
        <w:rPr>
          <w:rFonts w:ascii="Arial" w:hAnsi="Arial" w:cs="Arial"/>
          <w:sz w:val="24"/>
          <w:szCs w:val="24"/>
        </w:rPr>
        <w:t xml:space="preserve"> de Março de 2016;</w:t>
      </w:r>
    </w:p>
    <w:p w:rsidR="00DF53C5" w:rsidRPr="004802B0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Disponibilidade do laboratório de Eletrônica ao menos uma vez por semana, para fins de testes;</w:t>
      </w:r>
    </w:p>
    <w:p w:rsidR="00DF53C5" w:rsidRPr="004802B0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Comprometimento da equipe para com as leituras necessárias;</w:t>
      </w:r>
    </w:p>
    <w:p w:rsidR="002F2BBC" w:rsidRDefault="00DF53C5" w:rsidP="00DF53C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Disponibilidade do cliente para criticar qualquer possível gafe cometido pela equipe no decorrer do projeto;</w:t>
      </w:r>
    </w:p>
    <w:p w:rsidR="007F04DF" w:rsidRPr="007F04DF" w:rsidRDefault="007F04DF" w:rsidP="007F04DF">
      <w:pPr>
        <w:jc w:val="both"/>
        <w:rPr>
          <w:rFonts w:ascii="Arial" w:hAnsi="Arial" w:cs="Arial"/>
          <w:sz w:val="24"/>
          <w:szCs w:val="24"/>
        </w:rPr>
      </w:pPr>
    </w:p>
    <w:p w:rsidR="002F2BBC" w:rsidRPr="00176871" w:rsidRDefault="00EB34E0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4" w:name="_Toc437466970"/>
      <w:r w:rsidRPr="00176871">
        <w:rPr>
          <w:rFonts w:ascii="Arial" w:hAnsi="Arial" w:cs="Arial"/>
          <w:color w:val="9D3511"/>
          <w:sz w:val="32"/>
          <w:szCs w:val="32"/>
        </w:rPr>
        <w:t>Restrições</w:t>
      </w:r>
      <w:bookmarkEnd w:id="4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Orçamento limitado;</w:t>
      </w: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Escassez de tempo;</w:t>
      </w: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 xml:space="preserve">Necessidade de aprender, simultaneamente, a gerenciar um projeto; </w:t>
      </w:r>
    </w:p>
    <w:p w:rsidR="00AD0DFE" w:rsidRPr="004802B0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Projeto do Invólucro jaz fora dos conhecimentos adquiridos no curso;</w:t>
      </w:r>
    </w:p>
    <w:p w:rsidR="002F2BBC" w:rsidRDefault="00AD0DFE" w:rsidP="00AD0DFE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Todo o projeto de software deverá ser desenvolvido utilizando a linguagem C++</w:t>
      </w:r>
      <w:r w:rsidR="005E36D6">
        <w:rPr>
          <w:rFonts w:ascii="Arial" w:hAnsi="Arial" w:cs="Arial"/>
          <w:sz w:val="24"/>
          <w:szCs w:val="24"/>
        </w:rPr>
        <w:t xml:space="preserve"> e JAVA</w:t>
      </w:r>
      <w:r w:rsidRPr="004802B0">
        <w:rPr>
          <w:rFonts w:ascii="Arial" w:hAnsi="Arial" w:cs="Arial"/>
          <w:sz w:val="24"/>
          <w:szCs w:val="24"/>
        </w:rPr>
        <w:t>;</w:t>
      </w:r>
    </w:p>
    <w:p w:rsidR="007F04DF" w:rsidRPr="007F04DF" w:rsidRDefault="007F04DF" w:rsidP="007F04DF">
      <w:pPr>
        <w:jc w:val="both"/>
        <w:rPr>
          <w:rFonts w:ascii="Arial" w:hAnsi="Arial" w:cs="Arial"/>
          <w:sz w:val="24"/>
          <w:szCs w:val="24"/>
        </w:rPr>
      </w:pPr>
    </w:p>
    <w:p w:rsidR="002F2BBC" w:rsidRPr="00176871" w:rsidRDefault="00EB34E0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5" w:name="_Toc437466971"/>
      <w:r w:rsidRPr="00176871">
        <w:rPr>
          <w:rFonts w:ascii="Arial" w:hAnsi="Arial" w:cs="Arial"/>
          <w:color w:val="9D3511"/>
          <w:sz w:val="32"/>
          <w:szCs w:val="32"/>
        </w:rPr>
        <w:t>Gerente e colaboradores do projeto</w:t>
      </w:r>
      <w:bookmarkEnd w:id="5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940F4F" w:rsidRPr="002B4F8F" w:rsidRDefault="002B4F8F" w:rsidP="002B4F8F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Gerente: </w:t>
      </w:r>
      <w:r>
        <w:rPr>
          <w:rFonts w:ascii="Arial" w:hAnsi="Arial" w:cs="Arial"/>
          <w:sz w:val="24"/>
          <w:szCs w:val="24"/>
        </w:rPr>
        <w:t>Leonardo Winter Pereira</w:t>
      </w:r>
      <w:r w:rsidR="00867869">
        <w:rPr>
          <w:rFonts w:ascii="Arial" w:hAnsi="Arial" w:cs="Arial"/>
          <w:sz w:val="24"/>
          <w:szCs w:val="24"/>
        </w:rPr>
        <w:t>.</w:t>
      </w:r>
    </w:p>
    <w:p w:rsidR="002B4F8F" w:rsidRPr="007F04DF" w:rsidRDefault="002B4F8F" w:rsidP="002B4F8F">
      <w:pPr>
        <w:pStyle w:val="ListParagraph"/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Colaboradores: </w:t>
      </w:r>
      <w:r>
        <w:rPr>
          <w:rFonts w:ascii="Arial" w:hAnsi="Arial" w:cs="Arial"/>
          <w:sz w:val="24"/>
          <w:szCs w:val="24"/>
        </w:rPr>
        <w:t>Lucas Zimmermann Cordeiro</w:t>
      </w:r>
      <w:r w:rsidR="00E74FBE">
        <w:rPr>
          <w:rFonts w:ascii="Arial" w:hAnsi="Arial" w:cs="Arial"/>
          <w:sz w:val="24"/>
          <w:szCs w:val="24"/>
        </w:rPr>
        <w:t>, Luís Felipe Mazzuchetti Ortiz.</w:t>
      </w:r>
    </w:p>
    <w:p w:rsidR="007F04DF" w:rsidRPr="007F04DF" w:rsidRDefault="007F04DF" w:rsidP="007F04DF">
      <w:pPr>
        <w:jc w:val="both"/>
        <w:rPr>
          <w:rFonts w:ascii="Arial" w:hAnsi="Arial" w:cs="Arial"/>
        </w:rPr>
      </w:pPr>
    </w:p>
    <w:p w:rsidR="002F2BBC" w:rsidRPr="00176871" w:rsidRDefault="00176871" w:rsidP="006B709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6" w:name="_Toc437466972"/>
      <w:r>
        <w:rPr>
          <w:rFonts w:ascii="Arial" w:hAnsi="Arial" w:cs="Arial"/>
          <w:color w:val="9D3511"/>
          <w:sz w:val="32"/>
          <w:szCs w:val="32"/>
        </w:rPr>
        <w:t>Referência a trabalhos semelhantes</w:t>
      </w:r>
      <w:bookmarkEnd w:id="6"/>
    </w:p>
    <w:p w:rsidR="009E2C30" w:rsidRPr="00843BB8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20595B" w:rsidRPr="0020595B" w:rsidRDefault="0020595B" w:rsidP="0020595B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Não são poucos os controladores MIDI existentes no mercado. Entretanto, não existem tais controladores onde o foco é o público amador.</w:t>
      </w:r>
      <w:r w:rsidR="00620860">
        <w:rPr>
          <w:rFonts w:ascii="Arial" w:hAnsi="Arial" w:cs="Arial"/>
          <w:sz w:val="24"/>
          <w:szCs w:val="24"/>
        </w:rPr>
        <w:t xml:space="preserve"> </w:t>
      </w:r>
      <w:r w:rsidR="00300BFC">
        <w:rPr>
          <w:rFonts w:ascii="Arial" w:hAnsi="Arial" w:cs="Arial"/>
          <w:sz w:val="24"/>
          <w:szCs w:val="24"/>
        </w:rPr>
        <w:t>Nesta seção serão apresentos alguns dos controladores mais utilizados pelos profissionais.</w:t>
      </w:r>
    </w:p>
    <w:p w:rsidR="00080D56" w:rsidRPr="008C00C9" w:rsidRDefault="0020595B" w:rsidP="00080D56">
      <w:pPr>
        <w:pStyle w:val="ListParagraph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b/>
          <w:sz w:val="24"/>
          <w:szCs w:val="24"/>
        </w:rPr>
        <w:t>Novation  LaunchPad:</w:t>
      </w:r>
    </w:p>
    <w:p w:rsidR="00E37A5D" w:rsidRDefault="00033FEB" w:rsidP="00E37A5D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sz w:val="24"/>
          <w:szCs w:val="24"/>
        </w:rPr>
        <w:t>Um controlador MIDI muito utilizado por DJ’s</w:t>
      </w:r>
      <w:r w:rsidR="00CE2C24" w:rsidRPr="008C00C9">
        <w:rPr>
          <w:rFonts w:ascii="Arial" w:hAnsi="Arial" w:cs="Arial"/>
          <w:sz w:val="24"/>
          <w:szCs w:val="24"/>
        </w:rPr>
        <w:t xml:space="preserve"> </w:t>
      </w:r>
      <w:r w:rsidR="00A22503" w:rsidRPr="008C00C9">
        <w:rPr>
          <w:rFonts w:ascii="Arial" w:hAnsi="Arial" w:cs="Arial"/>
          <w:sz w:val="24"/>
          <w:szCs w:val="24"/>
        </w:rPr>
        <w:t xml:space="preserve">e produtores de estúdio. </w:t>
      </w:r>
      <w:r w:rsidR="00422363" w:rsidRPr="008C00C9">
        <w:rPr>
          <w:rFonts w:ascii="Arial" w:hAnsi="Arial" w:cs="Arial"/>
          <w:sz w:val="24"/>
          <w:szCs w:val="24"/>
        </w:rPr>
        <w:t xml:space="preserve">Seu design simplificado facilita </w:t>
      </w:r>
      <w:r w:rsidR="003518CB" w:rsidRPr="008C00C9">
        <w:rPr>
          <w:rFonts w:ascii="Arial" w:hAnsi="Arial" w:cs="Arial"/>
          <w:sz w:val="24"/>
          <w:szCs w:val="24"/>
        </w:rPr>
        <w:t>a atribuição de funções para cada um dos botões do controlador.</w:t>
      </w:r>
      <w:r w:rsidR="00080D56" w:rsidRPr="008C00C9">
        <w:rPr>
          <w:rFonts w:ascii="Arial" w:hAnsi="Arial" w:cs="Arial"/>
          <w:sz w:val="24"/>
          <w:szCs w:val="24"/>
        </w:rPr>
        <w:t xml:space="preserve"> </w:t>
      </w:r>
      <w:r w:rsidR="007B2764" w:rsidRPr="008C00C9">
        <w:rPr>
          <w:rFonts w:ascii="Arial" w:hAnsi="Arial" w:cs="Arial"/>
          <w:sz w:val="24"/>
          <w:szCs w:val="24"/>
        </w:rPr>
        <w:t>Além do design simples, ainda é compacto, sendo um ponto positivo deste equipamento quando comparado com produtos semelhantes.</w:t>
      </w:r>
    </w:p>
    <w:p w:rsidR="00A01C4F" w:rsidRDefault="007B65B9" w:rsidP="00C34E8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controlador apresenta apenas saída USB.</w:t>
      </w:r>
    </w:p>
    <w:p w:rsidR="00C34E8B" w:rsidRDefault="00C34E8B" w:rsidP="00C34E8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C34E8B" w:rsidRDefault="00C34E8B" w:rsidP="00281D0C">
      <w:pPr>
        <w:pStyle w:val="ListParagraph"/>
        <w:keepNext/>
        <w:ind w:left="1080"/>
        <w:jc w:val="center"/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6396D18D" wp14:editId="2BF20B6E">
            <wp:extent cx="33432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vation-Launchpa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8B" w:rsidRPr="00C34E8B" w:rsidRDefault="00BF716A" w:rsidP="00C34E8B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                    </w:t>
      </w:r>
      <w:r w:rsidR="00281D0C">
        <w:rPr>
          <w:rFonts w:ascii="Arial" w:hAnsi="Arial" w:cs="Arial"/>
          <w:color w:val="000000" w:themeColor="text1"/>
        </w:rPr>
        <w:t>Figura</w:t>
      </w:r>
      <w:r w:rsidR="00C34E8B" w:rsidRPr="00C34E8B">
        <w:rPr>
          <w:rFonts w:ascii="Arial" w:hAnsi="Arial" w:cs="Arial"/>
          <w:color w:val="000000" w:themeColor="text1"/>
        </w:rPr>
        <w:t xml:space="preserve"> </w:t>
      </w:r>
      <w:r w:rsidR="00C34E8B" w:rsidRPr="00C34E8B">
        <w:rPr>
          <w:rFonts w:ascii="Arial" w:hAnsi="Arial" w:cs="Arial"/>
          <w:color w:val="000000" w:themeColor="text1"/>
        </w:rPr>
        <w:fldChar w:fldCharType="begin"/>
      </w:r>
      <w:r w:rsidR="00C34E8B" w:rsidRPr="00C34E8B">
        <w:rPr>
          <w:rFonts w:ascii="Arial" w:hAnsi="Arial" w:cs="Arial"/>
          <w:color w:val="000000" w:themeColor="text1"/>
        </w:rPr>
        <w:instrText xml:space="preserve"> SEQ Figure \* ARABIC </w:instrText>
      </w:r>
      <w:r w:rsidR="00C34E8B" w:rsidRPr="00C34E8B">
        <w:rPr>
          <w:rFonts w:ascii="Arial" w:hAnsi="Arial" w:cs="Arial"/>
          <w:color w:val="000000" w:themeColor="text1"/>
        </w:rPr>
        <w:fldChar w:fldCharType="separate"/>
      </w:r>
      <w:r w:rsidR="00BB44DE">
        <w:rPr>
          <w:rFonts w:ascii="Arial" w:hAnsi="Arial" w:cs="Arial"/>
          <w:noProof/>
          <w:color w:val="000000" w:themeColor="text1"/>
        </w:rPr>
        <w:t>1</w:t>
      </w:r>
      <w:r w:rsidR="00C34E8B" w:rsidRPr="00C34E8B">
        <w:rPr>
          <w:rFonts w:ascii="Arial" w:hAnsi="Arial" w:cs="Arial"/>
          <w:color w:val="000000" w:themeColor="text1"/>
        </w:rPr>
        <w:fldChar w:fldCharType="end"/>
      </w:r>
      <w:r w:rsidR="00C34E8B" w:rsidRPr="00C34E8B">
        <w:rPr>
          <w:rFonts w:ascii="Arial" w:hAnsi="Arial" w:cs="Arial"/>
          <w:color w:val="000000" w:themeColor="text1"/>
        </w:rPr>
        <w:t xml:space="preserve"> - Notavion Launchpad</w:t>
      </w:r>
    </w:p>
    <w:p w:rsidR="00C34E8B" w:rsidRPr="00C34E8B" w:rsidRDefault="00C34E8B" w:rsidP="00C34E8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20595B" w:rsidRPr="008C00C9" w:rsidRDefault="008227CD" w:rsidP="0020595B">
      <w:pPr>
        <w:pStyle w:val="ListParagraph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b/>
          <w:sz w:val="24"/>
          <w:szCs w:val="24"/>
        </w:rPr>
        <w:t>Akai MPD18:</w:t>
      </w:r>
    </w:p>
    <w:p w:rsidR="00E431BF" w:rsidRDefault="007B65B9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controlador MIDI apresenta um design um pouco diferente do anterior</w:t>
      </w:r>
      <w:r w:rsidR="009479C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479CD">
        <w:rPr>
          <w:rFonts w:ascii="Arial" w:hAnsi="Arial" w:cs="Arial"/>
          <w:sz w:val="24"/>
          <w:szCs w:val="24"/>
        </w:rPr>
        <w:t>O baixo número de botões não chega a ser um problema pela presença de diferentes “bancos de botões”, o que consegue facilmente multiplicar a quantidade de opções disponíveis para o usuário.</w:t>
      </w:r>
    </w:p>
    <w:p w:rsidR="003B7D1C" w:rsidRDefault="003B7D1C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é capaz de realizar algumas funções não disponíveis no Novation Launchpad, e também apresenta apenas saída USB.</w:t>
      </w:r>
    </w:p>
    <w:p w:rsidR="007D7594" w:rsidRDefault="007D7594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BF716A" w:rsidRDefault="00C34E8B" w:rsidP="00BF716A">
      <w:pPr>
        <w:pStyle w:val="ListParagraph"/>
        <w:keepNext/>
        <w:ind w:left="1080"/>
        <w:jc w:val="center"/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73FEE78" wp14:editId="5AAC4523">
            <wp:extent cx="3656066" cy="25241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kai-MPD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707" cy="25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94" w:rsidRPr="00BF716A" w:rsidRDefault="00BF716A" w:rsidP="00BF716A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                   </w:t>
      </w:r>
      <w:r w:rsidR="00374F08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Figura</w:t>
      </w:r>
      <w:r w:rsidRPr="00BF716A">
        <w:rPr>
          <w:rFonts w:ascii="Arial" w:hAnsi="Arial" w:cs="Arial"/>
          <w:color w:val="000000" w:themeColor="text1"/>
        </w:rPr>
        <w:t xml:space="preserve"> </w:t>
      </w:r>
      <w:r w:rsidRPr="00BF716A">
        <w:rPr>
          <w:rFonts w:ascii="Arial" w:hAnsi="Arial" w:cs="Arial"/>
          <w:color w:val="000000" w:themeColor="text1"/>
        </w:rPr>
        <w:fldChar w:fldCharType="begin"/>
      </w:r>
      <w:r w:rsidRPr="00BF716A">
        <w:rPr>
          <w:rFonts w:ascii="Arial" w:hAnsi="Arial" w:cs="Arial"/>
          <w:color w:val="000000" w:themeColor="text1"/>
        </w:rPr>
        <w:instrText xml:space="preserve"> SEQ Figure \* ARABIC </w:instrText>
      </w:r>
      <w:r w:rsidRPr="00BF716A">
        <w:rPr>
          <w:rFonts w:ascii="Arial" w:hAnsi="Arial" w:cs="Arial"/>
          <w:color w:val="000000" w:themeColor="text1"/>
        </w:rPr>
        <w:fldChar w:fldCharType="separate"/>
      </w:r>
      <w:r w:rsidR="00BB44DE">
        <w:rPr>
          <w:rFonts w:ascii="Arial" w:hAnsi="Arial" w:cs="Arial"/>
          <w:noProof/>
          <w:color w:val="000000" w:themeColor="text1"/>
        </w:rPr>
        <w:t>2</w:t>
      </w:r>
      <w:r w:rsidRPr="00BF716A">
        <w:rPr>
          <w:rFonts w:ascii="Arial" w:hAnsi="Arial" w:cs="Arial"/>
          <w:color w:val="000000" w:themeColor="text1"/>
        </w:rPr>
        <w:fldChar w:fldCharType="end"/>
      </w:r>
      <w:r w:rsidRPr="00BF716A">
        <w:rPr>
          <w:rFonts w:ascii="Arial" w:hAnsi="Arial" w:cs="Arial"/>
          <w:color w:val="000000" w:themeColor="text1"/>
        </w:rPr>
        <w:t xml:space="preserve"> - Akai MPD18</w:t>
      </w:r>
    </w:p>
    <w:p w:rsidR="007D7594" w:rsidRPr="008C00C9" w:rsidRDefault="007D7594" w:rsidP="00E431B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227CD" w:rsidRPr="00F21914" w:rsidRDefault="008227CD" w:rsidP="0020595B">
      <w:pPr>
        <w:pStyle w:val="ListParagraph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 w:rsidRPr="008C00C9">
        <w:rPr>
          <w:rFonts w:ascii="Arial" w:hAnsi="Arial" w:cs="Arial"/>
          <w:b/>
          <w:sz w:val="24"/>
          <w:szCs w:val="24"/>
        </w:rPr>
        <w:t>Akai MPX8:</w:t>
      </w:r>
    </w:p>
    <w:p w:rsidR="00F21914" w:rsidRDefault="006377DD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controlador apresenta saída MIDI, o que é um diferencial no mercado. Entretanto, o baixo número de botões faz com que seja necessário a constante troca dos “bancos de botões“, o que torna a edição de músicas um pouco mais complexa para amadores.</w:t>
      </w:r>
    </w:p>
    <w:p w:rsidR="00BB44DE" w:rsidRDefault="00BB44DE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possui um leitor SD, o que o permite trabalhar apenas com um amplificador de som, caso seja de interesse do usuário.</w:t>
      </w:r>
    </w:p>
    <w:p w:rsidR="00BB44DE" w:rsidRDefault="00BB44DE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BB44DE" w:rsidRDefault="00BB44DE" w:rsidP="00BB44DE">
      <w:pPr>
        <w:pStyle w:val="ListParagraph"/>
        <w:keepNext/>
        <w:ind w:left="1080"/>
        <w:jc w:val="center"/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7F7A8D4D" wp14:editId="1B8BC68D">
            <wp:extent cx="5486400" cy="2218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kai-MPX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DE" w:rsidRPr="00BB44DE" w:rsidRDefault="00BB44DE" w:rsidP="00BB44DE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t xml:space="preserve">                    </w:t>
      </w:r>
      <w:r w:rsidRPr="00BB44DE">
        <w:rPr>
          <w:rFonts w:ascii="Arial" w:hAnsi="Arial" w:cs="Arial"/>
          <w:color w:val="000000" w:themeColor="text1"/>
        </w:rPr>
        <w:t>Figur</w:t>
      </w:r>
      <w:r>
        <w:rPr>
          <w:rFonts w:ascii="Arial" w:hAnsi="Arial" w:cs="Arial"/>
          <w:color w:val="000000" w:themeColor="text1"/>
        </w:rPr>
        <w:t>a</w:t>
      </w:r>
      <w:r w:rsidRPr="00BB44DE">
        <w:rPr>
          <w:rFonts w:ascii="Arial" w:hAnsi="Arial" w:cs="Arial"/>
          <w:color w:val="000000" w:themeColor="text1"/>
        </w:rPr>
        <w:t xml:space="preserve"> </w:t>
      </w:r>
      <w:r w:rsidRPr="00BB44DE">
        <w:rPr>
          <w:rFonts w:ascii="Arial" w:hAnsi="Arial" w:cs="Arial"/>
          <w:color w:val="000000" w:themeColor="text1"/>
        </w:rPr>
        <w:fldChar w:fldCharType="begin"/>
      </w:r>
      <w:r w:rsidRPr="00BB44DE">
        <w:rPr>
          <w:rFonts w:ascii="Arial" w:hAnsi="Arial" w:cs="Arial"/>
          <w:color w:val="000000" w:themeColor="text1"/>
        </w:rPr>
        <w:instrText xml:space="preserve"> SEQ Figure \* ARABIC </w:instrText>
      </w:r>
      <w:r w:rsidRPr="00BB44DE">
        <w:rPr>
          <w:rFonts w:ascii="Arial" w:hAnsi="Arial" w:cs="Arial"/>
          <w:color w:val="000000" w:themeColor="text1"/>
        </w:rPr>
        <w:fldChar w:fldCharType="separate"/>
      </w:r>
      <w:r w:rsidRPr="00BB44DE">
        <w:rPr>
          <w:rFonts w:ascii="Arial" w:hAnsi="Arial" w:cs="Arial"/>
          <w:noProof/>
          <w:color w:val="000000" w:themeColor="text1"/>
        </w:rPr>
        <w:t>3</w:t>
      </w:r>
      <w:r w:rsidRPr="00BB44DE">
        <w:rPr>
          <w:rFonts w:ascii="Arial" w:hAnsi="Arial" w:cs="Arial"/>
          <w:color w:val="000000" w:themeColor="text1"/>
        </w:rPr>
        <w:fldChar w:fldCharType="end"/>
      </w:r>
      <w:r w:rsidRPr="00BB44DE">
        <w:rPr>
          <w:rFonts w:ascii="Arial" w:hAnsi="Arial" w:cs="Arial"/>
          <w:color w:val="000000" w:themeColor="text1"/>
        </w:rPr>
        <w:t xml:space="preserve"> - Akai MPX8</w:t>
      </w:r>
    </w:p>
    <w:p w:rsidR="00BB44DE" w:rsidRDefault="00BB44DE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7F04DF" w:rsidRPr="008C00C9" w:rsidRDefault="007F04DF" w:rsidP="00F2191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C15D1" w:rsidRPr="00176871" w:rsidRDefault="00176871" w:rsidP="006C15D1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7" w:name="_Toc437466973"/>
      <w:r>
        <w:rPr>
          <w:rFonts w:ascii="Arial" w:hAnsi="Arial" w:cs="Arial"/>
          <w:color w:val="9D3511"/>
          <w:sz w:val="32"/>
          <w:szCs w:val="32"/>
        </w:rPr>
        <w:lastRenderedPageBreak/>
        <w:t>Plano de resposta aos riscos</w:t>
      </w:r>
      <w:bookmarkEnd w:id="7"/>
    </w:p>
    <w:p w:rsidR="009E2C30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7D58DF" w:rsidRDefault="006A1246" w:rsidP="007D58DF">
      <w:pPr>
        <w:pBdr>
          <w:top w:val="single" w:sz="4" w:space="1" w:color="auto"/>
        </w:pBd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F46AC8" w:rsidTr="00F46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6A1246" w:rsidRDefault="006A1246" w:rsidP="007D58DF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F555A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555A5">
              <w:rPr>
                <w:rFonts w:ascii="Arial" w:hAnsi="Arial" w:cs="Arial"/>
                <w:b w:val="0"/>
                <w:sz w:val="24"/>
                <w:szCs w:val="24"/>
              </w:rPr>
              <w:t>Danificação de Componentes Eletrônicos</w:t>
            </w:r>
          </w:p>
          <w:p w:rsidR="0027067D" w:rsidRPr="00F555A5" w:rsidRDefault="0027067D" w:rsidP="007D58DF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6A1246" w:rsidRPr="001D74EA" w:rsidRDefault="006A1246" w:rsidP="006A1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6A1246" w:rsidRDefault="00561739" w:rsidP="006A1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</w:t>
            </w:r>
          </w:p>
        </w:tc>
      </w:tr>
      <w:tr w:rsidR="00F46AC8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8129EE" w:rsidRDefault="00F46AC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F7589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C0040">
              <w:rPr>
                <w:rFonts w:ascii="Arial" w:hAnsi="Arial" w:cs="Arial"/>
                <w:b w:val="0"/>
                <w:sz w:val="24"/>
                <w:szCs w:val="24"/>
              </w:rPr>
              <w:t xml:space="preserve">Componentes danificados devido </w:t>
            </w:r>
            <w:r w:rsidR="00A4428C">
              <w:rPr>
                <w:rFonts w:ascii="Arial" w:hAnsi="Arial" w:cs="Arial"/>
                <w:b w:val="0"/>
                <w:sz w:val="24"/>
                <w:szCs w:val="24"/>
              </w:rPr>
              <w:t>a</w:t>
            </w:r>
            <w:r w:rsidR="007C0040">
              <w:rPr>
                <w:rFonts w:ascii="Arial" w:hAnsi="Arial" w:cs="Arial"/>
                <w:b w:val="0"/>
                <w:sz w:val="24"/>
                <w:szCs w:val="24"/>
              </w:rPr>
              <w:t xml:space="preserve"> má utilização</w:t>
            </w:r>
            <w:r w:rsidR="00362A42">
              <w:rPr>
                <w:rFonts w:ascii="Arial" w:hAnsi="Arial" w:cs="Arial"/>
                <w:b w:val="0"/>
                <w:sz w:val="24"/>
                <w:szCs w:val="24"/>
              </w:rPr>
              <w:t xml:space="preserve"> por parte da equipe</w:t>
            </w:r>
            <w:r w:rsidR="00ED6486">
              <w:rPr>
                <w:rFonts w:ascii="Arial" w:hAnsi="Arial" w:cs="Arial"/>
                <w:b w:val="0"/>
                <w:sz w:val="24"/>
                <w:szCs w:val="24"/>
              </w:rPr>
              <w:t xml:space="preserve"> ou que venham danificados de fábrica.</w:t>
            </w:r>
          </w:p>
          <w:p w:rsidR="0027067D" w:rsidRPr="00F46AC8" w:rsidRDefault="0027067D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2F2BBC" w:rsidRDefault="002F2BBC" w:rsidP="009E2C30">
      <w:pPr>
        <w:ind w:left="567"/>
        <w:jc w:val="both"/>
        <w:rPr>
          <w:rFonts w:ascii="Arial" w:hAnsi="Arial" w:cs="Arial"/>
        </w:rPr>
      </w:pPr>
    </w:p>
    <w:p w:rsidR="00C31E49" w:rsidRDefault="00C31E49" w:rsidP="009E2C30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46AC8" w:rsidTr="00F46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F46AC8" w:rsidRDefault="00963EEA" w:rsidP="009E2C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ED64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313F5"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ED6486" w:rsidRPr="00ED6486">
              <w:rPr>
                <w:rFonts w:ascii="Arial" w:hAnsi="Arial" w:cs="Arial"/>
                <w:sz w:val="24"/>
                <w:szCs w:val="24"/>
              </w:rPr>
              <w:t>5(alto)</w:t>
            </w:r>
          </w:p>
          <w:p w:rsidR="00963EEA" w:rsidRDefault="00173C28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Pode acarretar na impossibilidade do avanço do projeto caso o componente seja essencial.</w:t>
            </w:r>
          </w:p>
          <w:p w:rsidR="00720A4C" w:rsidRPr="00173C28" w:rsidRDefault="00720A4C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F46AC8" w:rsidTr="00F4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F46AC8" w:rsidRDefault="00963EEA" w:rsidP="009E2C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ED64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313F5">
              <w:rPr>
                <w:rFonts w:ascii="Arial" w:hAnsi="Arial" w:cs="Arial"/>
                <w:sz w:val="24"/>
                <w:szCs w:val="24"/>
              </w:rPr>
              <w:t>О</w:t>
            </w:r>
            <w:r w:rsidR="00C313F5" w:rsidRPr="00C313F5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3(média)</w:t>
            </w:r>
          </w:p>
          <w:p w:rsidR="00963EEA" w:rsidRDefault="003444F3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 equipe adquirirá componentes extras para evitar que este risco aconteça.</w:t>
            </w:r>
          </w:p>
          <w:p w:rsidR="00720A4C" w:rsidRPr="003444F3" w:rsidRDefault="00720A4C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</w:tbl>
    <w:p w:rsidR="00F46AC8" w:rsidRDefault="00F46AC8" w:rsidP="009E2C30">
      <w:pPr>
        <w:ind w:left="567"/>
        <w:jc w:val="both"/>
        <w:rPr>
          <w:rFonts w:ascii="Arial" w:hAnsi="Arial" w:cs="Arial"/>
        </w:rPr>
      </w:pPr>
    </w:p>
    <w:p w:rsidR="00505A0D" w:rsidRDefault="00505A0D" w:rsidP="009E2C30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ayout w:type="fixed"/>
        <w:tblLook w:val="04A0" w:firstRow="1" w:lastRow="0" w:firstColumn="1" w:lastColumn="0" w:noHBand="0" w:noVBand="1"/>
      </w:tblPr>
      <w:tblGrid>
        <w:gridCol w:w="2875"/>
        <w:gridCol w:w="1342"/>
        <w:gridCol w:w="98"/>
        <w:gridCol w:w="2250"/>
        <w:gridCol w:w="2065"/>
      </w:tblGrid>
      <w:tr w:rsidR="00BA6587" w:rsidTr="00D35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BA6587" w:rsidRPr="00BA6587" w:rsidRDefault="00BA6587" w:rsidP="00BA658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BA6587" w:rsidTr="00D35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BA6587" w:rsidRDefault="00FF41F0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D90DAD">
              <w:rPr>
                <w:rFonts w:ascii="Arial" w:hAnsi="Arial" w:cs="Arial"/>
                <w:b w:val="0"/>
                <w:sz w:val="24"/>
                <w:szCs w:val="24"/>
              </w:rPr>
              <w:t xml:space="preserve"> E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studar o funcionamento e ler o </w:t>
            </w:r>
            <w:r w:rsidR="009874A1" w:rsidRPr="009874A1">
              <w:rPr>
                <w:rFonts w:ascii="Arial" w:hAnsi="Arial" w:cs="Arial"/>
                <w:b w:val="0"/>
                <w:i/>
                <w:sz w:val="24"/>
                <w:szCs w:val="24"/>
              </w:rPr>
              <w:t>datasheet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 de cada um antes de energizá-los.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 - 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D90DAD">
              <w:rPr>
                <w:rFonts w:ascii="Arial" w:hAnsi="Arial" w:cs="Arial"/>
                <w:b w:val="0"/>
                <w:sz w:val="24"/>
                <w:szCs w:val="24"/>
              </w:rPr>
              <w:t>Adquirir componentes extras (principalmente os essenciais ou que precisem ser importados).</w:t>
            </w: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A5AFB" w:rsidRDefault="008A5AF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9874A1">
              <w:rPr>
                <w:rFonts w:ascii="Arial" w:hAnsi="Arial" w:cs="Arial"/>
                <w:b w:val="0"/>
                <w:sz w:val="24"/>
                <w:szCs w:val="24"/>
              </w:rPr>
              <w:t>Uma vez acontecido, deve-se procurar substituir a peça. Não conseguindo providenciar um componente igual, deve-se encontrar um compatível, ou, em último caso, reprojetar o sistema.</w:t>
            </w:r>
          </w:p>
          <w:p w:rsidR="003B6CAA" w:rsidRPr="00FF41F0" w:rsidRDefault="003B6CAA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BA6587" w:rsidTr="00D359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2"/>
          </w:tcPr>
          <w:p w:rsidR="003B6CAA" w:rsidRDefault="0083338B" w:rsidP="003B6CA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BA6587" w:rsidRPr="00BA6587" w:rsidRDefault="003B6CAA" w:rsidP="003B6CA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3"/>
          </w:tcPr>
          <w:p w:rsidR="003B6CAA" w:rsidRDefault="0083338B" w:rsidP="003B6C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BA6587" w:rsidRPr="0083338B" w:rsidRDefault="003B6CAA" w:rsidP="00250C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250C39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250C39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CA6D9B" w:rsidTr="00D35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CA6D9B" w:rsidRPr="0083338B" w:rsidRDefault="00CA6D9B" w:rsidP="009E2C30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6C59" w:rsidTr="00D359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D35964" w:rsidRDefault="00765DA1" w:rsidP="00D3596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D35964" w:rsidRDefault="00D35964" w:rsidP="00D3596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65DA1" w:rsidRPr="00D35964" w:rsidRDefault="00D35964" w:rsidP="00C85DC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</w:t>
            </w:r>
            <w:r w:rsidR="00C85DC5">
              <w:rPr>
                <w:rFonts w:ascii="Arial" w:hAnsi="Arial" w:cs="Arial"/>
                <w:b w:val="0"/>
                <w:sz w:val="24"/>
                <w:szCs w:val="24"/>
              </w:rPr>
              <w:t>Z.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Cordeiro</w:t>
            </w:r>
            <w:r w:rsidR="00C85DC5">
              <w:rPr>
                <w:rFonts w:ascii="Arial" w:hAnsi="Arial" w:cs="Arial"/>
                <w:b w:val="0"/>
                <w:sz w:val="24"/>
                <w:szCs w:val="24"/>
              </w:rPr>
              <w:t>;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gridSpan w:val="2"/>
          </w:tcPr>
          <w:p w:rsidR="00765DA1" w:rsidRDefault="00765DA1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820CD5" w:rsidRPr="00820CD5" w:rsidRDefault="00820CD5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250" w:type="dxa"/>
            <w:tcBorders>
              <w:top w:val="nil"/>
              <w:bottom w:val="nil"/>
            </w:tcBorders>
          </w:tcPr>
          <w:p w:rsidR="00765DA1" w:rsidRPr="00820CD5" w:rsidRDefault="00765DA1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="00CE72D5" w:rsidRPr="00820CD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20CD5">
              <w:rPr>
                <w:rFonts w:ascii="Arial" w:hAnsi="Arial" w:cs="Arial"/>
                <w:sz w:val="24"/>
                <w:szCs w:val="24"/>
              </w:rPr>
              <w:t>Respostas incluídas na WBS/Cronograma</w:t>
            </w:r>
          </w:p>
        </w:tc>
        <w:tc>
          <w:tcPr>
            <w:tcW w:w="2065" w:type="dxa"/>
          </w:tcPr>
          <w:p w:rsidR="00765DA1" w:rsidRPr="00820CD5" w:rsidRDefault="00820CD5" w:rsidP="00820C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66069A" w:rsidRDefault="003E44DE" w:rsidP="0066069A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 w:rsidR="007D249B">
        <w:rPr>
          <w:rFonts w:ascii="Arial" w:hAnsi="Arial" w:cs="Arial"/>
        </w:rPr>
        <w:br w:type="page"/>
      </w:r>
    </w:p>
    <w:p w:rsidR="00F31145" w:rsidRDefault="00F31145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343AC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43ACC">
              <w:rPr>
                <w:rFonts w:ascii="Arial" w:hAnsi="Arial" w:cs="Arial"/>
                <w:b w:val="0"/>
                <w:sz w:val="24"/>
                <w:szCs w:val="24"/>
              </w:rPr>
              <w:t>Problemas inesperados referentes ao microcontrolador</w:t>
            </w:r>
          </w:p>
          <w:p w:rsidR="00C50B28" w:rsidRPr="00343ACC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12625A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C50B2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625A">
              <w:rPr>
                <w:rFonts w:ascii="Arial" w:hAnsi="Arial" w:cs="Arial"/>
                <w:b w:val="0"/>
                <w:sz w:val="24"/>
                <w:szCs w:val="24"/>
              </w:rPr>
              <w:t>Danificação do microcontrolador ou falta de experiência por parte da equipe.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12625A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12625A" w:rsidRPr="00ED6486">
              <w:rPr>
                <w:rFonts w:ascii="Arial" w:hAnsi="Arial" w:cs="Arial"/>
                <w:sz w:val="24"/>
                <w:szCs w:val="24"/>
              </w:rPr>
              <w:t>5(alto)</w:t>
            </w:r>
          </w:p>
          <w:p w:rsidR="0012625A" w:rsidRPr="0012625A" w:rsidRDefault="0012625A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Pode afetar todo o andamento do projeto, uma vez que o funcionamento completo do hardware (com suas funções básicas) é requerido desde a primeira etapa do projeto.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2625A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12625A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12625A">
              <w:rPr>
                <w:rFonts w:ascii="Arial" w:hAnsi="Arial" w:cs="Arial"/>
                <w:sz w:val="24"/>
                <w:szCs w:val="24"/>
              </w:rPr>
              <w:t>média / alta</w:t>
            </w:r>
            <w:r w:rsidR="0012625A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5563FF" w:rsidRPr="0040348F" w:rsidRDefault="0040348F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Como a equipe não apresenta experiência com microcontroladores, a probabilidade de ocorrer algum problema é elevada.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88072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733C6">
              <w:rPr>
                <w:rFonts w:ascii="Arial" w:hAnsi="Arial" w:cs="Arial"/>
                <w:b w:val="0"/>
                <w:sz w:val="24"/>
                <w:szCs w:val="24"/>
              </w:rPr>
              <w:t>Buscar realizar projetos simples (e que abranjam as funcionalidades necessárias para o projeto) com o microcontrolador antes mesmo de iniciar o projeto, utilizando sistemas de testes.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880722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6733C6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73395E">
              <w:rPr>
                <w:rFonts w:ascii="Arial" w:hAnsi="Arial" w:cs="Arial"/>
                <w:b w:val="0"/>
                <w:sz w:val="24"/>
                <w:szCs w:val="24"/>
              </w:rPr>
              <w:t>Procurar conversar com pessoas mais experientes.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73395E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3E5FF3">
              <w:rPr>
                <w:rFonts w:ascii="Arial" w:hAnsi="Arial" w:cs="Arial"/>
                <w:b w:val="0"/>
                <w:sz w:val="24"/>
                <w:szCs w:val="24"/>
              </w:rPr>
              <w:t>Uma vez ocorrido, procurar ajuda para resolver o problema o mais rápido possível.</w:t>
            </w:r>
          </w:p>
          <w:p w:rsidR="005563FF" w:rsidRPr="00FF41F0" w:rsidRDefault="005563FF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230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4230B2">
              <w:rPr>
                <w:rFonts w:ascii="Arial" w:hAnsi="Arial" w:cs="Arial"/>
                <w:b w:val="0"/>
                <w:sz w:val="24"/>
                <w:szCs w:val="24"/>
              </w:rPr>
              <w:t>5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</w:t>
            </w:r>
            <w:r w:rsidR="004230B2">
              <w:rPr>
                <w:rFonts w:ascii="Arial" w:hAnsi="Arial" w:cs="Arial"/>
                <w:b w:val="0"/>
                <w:sz w:val="24"/>
                <w:szCs w:val="24"/>
              </w:rPr>
              <w:t>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050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05026F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05026F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73395E" w:rsidRDefault="007D249B" w:rsidP="0073395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F31145" w:rsidRDefault="00F31145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40690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06908">
              <w:rPr>
                <w:rFonts w:ascii="Arial" w:hAnsi="Arial" w:cs="Arial"/>
                <w:b w:val="0"/>
                <w:sz w:val="24"/>
                <w:szCs w:val="24"/>
              </w:rPr>
              <w:t>Problemas com a comunicação entre hardware e software</w:t>
            </w:r>
          </w:p>
          <w:p w:rsidR="00C50B28" w:rsidRPr="00406908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4230B2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4230B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B3304">
              <w:rPr>
                <w:rFonts w:ascii="Arial" w:hAnsi="Arial" w:cs="Arial"/>
                <w:b w:val="0"/>
                <w:sz w:val="24"/>
                <w:szCs w:val="24"/>
              </w:rPr>
              <w:t>Estação base não conseguir se comunicar com o hardware, principalmente sem fio.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9B330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F31145">
              <w:rPr>
                <w:rFonts w:ascii="Arial" w:hAnsi="Arial" w:cs="Arial"/>
                <w:sz w:val="24"/>
                <w:szCs w:val="24"/>
              </w:rPr>
              <w:t>4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31145">
              <w:rPr>
                <w:rFonts w:ascii="Arial" w:hAnsi="Arial" w:cs="Arial"/>
                <w:sz w:val="24"/>
                <w:szCs w:val="24"/>
              </w:rPr>
              <w:t>m</w:t>
            </w:r>
            <w:r w:rsidR="000A6A55">
              <w:rPr>
                <w:rFonts w:ascii="Arial" w:hAnsi="Arial" w:cs="Arial"/>
                <w:sz w:val="24"/>
                <w:szCs w:val="24"/>
              </w:rPr>
              <w:t>é</w:t>
            </w:r>
            <w:r w:rsidR="00F31145">
              <w:rPr>
                <w:rFonts w:ascii="Arial" w:hAnsi="Arial" w:cs="Arial"/>
                <w:sz w:val="24"/>
                <w:szCs w:val="24"/>
              </w:rPr>
              <w:t>dio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31145">
              <w:rPr>
                <w:rFonts w:ascii="Arial" w:hAnsi="Arial" w:cs="Arial"/>
                <w:sz w:val="24"/>
                <w:szCs w:val="24"/>
              </w:rPr>
              <w:t>/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alto)</w:t>
            </w:r>
          </w:p>
          <w:p w:rsidR="007D249B" w:rsidRDefault="003260BA" w:rsidP="003260BA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A comunicação entre estação base e hardware </w:t>
            </w:r>
            <w:r w:rsidR="00DD0DF8">
              <w:rPr>
                <w:rFonts w:ascii="Arial" w:hAnsi="Arial" w:cs="Arial"/>
                <w:b w:val="0"/>
                <w:sz w:val="24"/>
                <w:szCs w:val="24"/>
              </w:rPr>
              <w:t>é um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-requisito do projeto e pode inviabilizá-lo caso não seja devidamente projetada</w:t>
            </w:r>
            <w:r w:rsidR="0022546F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3260BA" w:rsidRPr="00963EEA" w:rsidRDefault="003260BA" w:rsidP="003260B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9B330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22546F">
              <w:rPr>
                <w:rFonts w:ascii="Arial" w:hAnsi="Arial" w:cs="Arial"/>
                <w:sz w:val="24"/>
                <w:szCs w:val="24"/>
              </w:rPr>
              <w:t>4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22546F">
              <w:rPr>
                <w:rFonts w:ascii="Arial" w:hAnsi="Arial" w:cs="Arial"/>
                <w:sz w:val="24"/>
                <w:szCs w:val="24"/>
              </w:rPr>
              <w:t>média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2546F">
              <w:rPr>
                <w:rFonts w:ascii="Arial" w:hAnsi="Arial" w:cs="Arial"/>
                <w:sz w:val="24"/>
                <w:szCs w:val="24"/>
              </w:rPr>
              <w:t>/</w:t>
            </w:r>
            <w:r w:rsidR="00587E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alt</w:t>
            </w:r>
            <w:r w:rsidR="0022546F">
              <w:rPr>
                <w:rFonts w:ascii="Arial" w:hAnsi="Arial" w:cs="Arial"/>
                <w:sz w:val="24"/>
                <w:szCs w:val="24"/>
              </w:rPr>
              <w:t>a</w:t>
            </w:r>
            <w:r w:rsidR="009B330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7D249B" w:rsidRDefault="003E241D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Caso não seja dada a devida atenção a esse risco por parte da equipe, as chances de acontecer são altas, uma vez que nenhum dos integrantes já trabalhou com tal forma de conexão.</w:t>
            </w:r>
          </w:p>
          <w:p w:rsidR="00896266" w:rsidRPr="003E241D" w:rsidRDefault="00896266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277703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E7DD5">
              <w:rPr>
                <w:rFonts w:ascii="Arial" w:hAnsi="Arial" w:cs="Arial"/>
                <w:b w:val="0"/>
                <w:sz w:val="24"/>
                <w:szCs w:val="24"/>
              </w:rPr>
              <w:t>Buscar e estudar projetos já realizados que trabalhem com a tecnologia escolhida pela equipe. Ler sobre a forma de conexão escolhida é um fator importante também.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896266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AF3F46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5401C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0518A">
              <w:rPr>
                <w:rFonts w:ascii="Arial" w:hAnsi="Arial" w:cs="Arial"/>
                <w:b w:val="0"/>
                <w:sz w:val="24"/>
                <w:szCs w:val="24"/>
              </w:rPr>
              <w:t>Conversar com pessoas da área para que a implementação da comunicação seja coerente.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851CD6">
              <w:rPr>
                <w:rFonts w:ascii="Arial" w:hAnsi="Arial" w:cs="Arial"/>
                <w:b w:val="0"/>
                <w:sz w:val="24"/>
                <w:szCs w:val="24"/>
              </w:rPr>
              <w:t xml:space="preserve"> Uma vez ocorrido, procurar ajuda para resolver o problema o mais rápido possível.</w:t>
            </w:r>
          </w:p>
          <w:p w:rsidR="00896266" w:rsidRPr="00FF41F0" w:rsidRDefault="00896266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89626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896266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896266">
              <w:rPr>
                <w:rFonts w:ascii="Arial" w:hAnsi="Arial" w:cs="Arial"/>
                <w:b w:val="0"/>
                <w:sz w:val="24"/>
                <w:szCs w:val="24"/>
              </w:rPr>
              <w:t>/alto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896266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3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73395E" w:rsidRDefault="007D249B" w:rsidP="0073395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1D5E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5E8A">
              <w:rPr>
                <w:rFonts w:ascii="Arial" w:hAnsi="Arial" w:cs="Arial"/>
                <w:b w:val="0"/>
                <w:sz w:val="24"/>
                <w:szCs w:val="24"/>
              </w:rPr>
              <w:t>Indisponibilidade da Impressora 3D do NUFER</w:t>
            </w:r>
          </w:p>
          <w:p w:rsidR="00C50B28" w:rsidRPr="001D5E8A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2057DA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2057D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057DA">
              <w:rPr>
                <w:rFonts w:ascii="Arial" w:hAnsi="Arial" w:cs="Arial"/>
                <w:b w:val="0"/>
                <w:sz w:val="24"/>
                <w:szCs w:val="24"/>
              </w:rPr>
              <w:t>Impressora 3D do NUFER (Núcleo de Prototipagem e Ferramental) indisponível.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8373AD">
              <w:rPr>
                <w:rFonts w:ascii="Arial" w:hAnsi="Arial" w:cs="Arial"/>
                <w:sz w:val="24"/>
                <w:szCs w:val="24"/>
              </w:rPr>
              <w:t>5(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alto)</w:t>
            </w:r>
          </w:p>
          <w:p w:rsidR="008373AD" w:rsidRPr="00DD0DF8" w:rsidRDefault="00DD0DF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Como é requisito para a aprovação do projeto, este risco, caso ocorra, pode inviabilizar o projeto.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sz w:val="24"/>
                <w:szCs w:val="24"/>
              </w:rPr>
              <w:t>О 3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média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DD0DF8" w:rsidRPr="00DD0DF8" w:rsidRDefault="008719C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Caso a equipe não dê a devida preocupação para este risco, o mesmo pode ocorrer com uma alta chance, visto que é utilizado um serviço terceirizado.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CA68E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3675F1">
              <w:rPr>
                <w:rFonts w:ascii="Arial" w:hAnsi="Arial" w:cs="Arial"/>
                <w:b w:val="0"/>
                <w:sz w:val="24"/>
                <w:szCs w:val="24"/>
              </w:rPr>
              <w:t xml:space="preserve">Projetar </w:t>
            </w:r>
            <w:r w:rsidR="00704CA6">
              <w:rPr>
                <w:rFonts w:ascii="Arial" w:hAnsi="Arial" w:cs="Arial"/>
                <w:b w:val="0"/>
                <w:sz w:val="24"/>
                <w:szCs w:val="24"/>
              </w:rPr>
              <w:t>o invólucro até o final da primeira fase do projeto, para que a equipe tenha flexibilidade na data para realizar a impressão.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A62DB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Procurar conversar com o Responsável pelo NUFER (José Foggiatto) assim que começar o projeto para definir uma data.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0F23A8">
              <w:rPr>
                <w:rFonts w:ascii="Arial" w:hAnsi="Arial" w:cs="Arial"/>
                <w:b w:val="0"/>
                <w:sz w:val="24"/>
                <w:szCs w:val="24"/>
              </w:rPr>
              <w:t xml:space="preserve"> Caso o problema realmente ocorra, procurar uma outra forma de realizar a impressão ou, em último caso, </w:t>
            </w:r>
            <w:r w:rsidR="00FA728A">
              <w:rPr>
                <w:rFonts w:ascii="Arial" w:hAnsi="Arial" w:cs="Arial"/>
                <w:b w:val="0"/>
                <w:sz w:val="24"/>
                <w:szCs w:val="24"/>
              </w:rPr>
              <w:t>replanejar as atividades para que um dos integrantes do grupo passe a ser responsável pela confecção do mesmo nos laboratórios de mecânica da UTFPR.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16B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587E66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/</w:t>
            </w:r>
            <w:r w:rsidR="00587E66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416BC3">
              <w:rPr>
                <w:rFonts w:ascii="Arial" w:hAnsi="Arial" w:cs="Arial"/>
                <w:b w:val="0"/>
                <w:sz w:val="24"/>
                <w:szCs w:val="24"/>
              </w:rPr>
              <w:t>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050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05026F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05026F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1D5E8A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1D5E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5E8A">
              <w:rPr>
                <w:rFonts w:ascii="Arial" w:hAnsi="Arial" w:cs="Arial"/>
                <w:b w:val="0"/>
                <w:sz w:val="24"/>
                <w:szCs w:val="24"/>
              </w:rPr>
              <w:t>Problemas na confecção da PCB (Placa de Circuito Impresso)</w:t>
            </w:r>
          </w:p>
          <w:p w:rsidR="00C50B28" w:rsidRPr="001D5E8A" w:rsidRDefault="00C50B28" w:rsidP="001D5E8A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5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551A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95B2B" w:rsidRPr="00F95B2B">
              <w:rPr>
                <w:rFonts w:ascii="Arial" w:hAnsi="Arial" w:cs="Arial"/>
                <w:b w:val="0"/>
                <w:sz w:val="24"/>
                <w:szCs w:val="24"/>
              </w:rPr>
              <w:t>PCB</w:t>
            </w:r>
            <w:r w:rsidR="00F95B2B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EF7481">
              <w:rPr>
                <w:rFonts w:ascii="Arial" w:hAnsi="Arial" w:cs="Arial"/>
                <w:b w:val="0"/>
                <w:sz w:val="24"/>
                <w:szCs w:val="24"/>
              </w:rPr>
              <w:t>com defeitos críticos em seu funcionamento.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587E66">
              <w:rPr>
                <w:rFonts w:ascii="Arial" w:hAnsi="Arial" w:cs="Arial"/>
                <w:sz w:val="24"/>
                <w:szCs w:val="24"/>
              </w:rPr>
              <w:t>5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9318EA">
              <w:rPr>
                <w:rFonts w:ascii="Arial" w:hAnsi="Arial" w:cs="Arial"/>
                <w:sz w:val="24"/>
                <w:szCs w:val="24"/>
              </w:rPr>
              <w:t>alto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34E99" w:rsidRPr="00634E99" w:rsidRDefault="00C958D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A PCB é requisito para a aprovação do projeto e dos componentes </w:t>
            </w:r>
            <w:r w:rsidR="005A3357">
              <w:rPr>
                <w:rFonts w:ascii="Arial" w:hAnsi="Arial" w:cs="Arial"/>
                <w:b w:val="0"/>
                <w:sz w:val="24"/>
                <w:szCs w:val="24"/>
              </w:rPr>
              <w:t>que a equipe precisa montar, é o mais importante.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média / alta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395555" w:rsidRPr="00771CE1" w:rsidRDefault="00771CE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Mesmo que todos os integrantes da equipe já tenham confeccionado uma PCB, é sempre uma tarefa que demanda bastante concentração e habilidade</w:t>
            </w:r>
            <w:r w:rsidR="005549EE">
              <w:rPr>
                <w:rFonts w:ascii="Arial" w:hAnsi="Arial" w:cs="Arial"/>
                <w:b w:val="0"/>
                <w:sz w:val="24"/>
                <w:szCs w:val="24"/>
              </w:rPr>
              <w:t xml:space="preserve">, e a falta deles pode acarretar em um </w:t>
            </w:r>
            <w:r w:rsidR="00FC2814">
              <w:rPr>
                <w:rFonts w:ascii="Arial" w:hAnsi="Arial" w:cs="Arial"/>
                <w:b w:val="0"/>
                <w:sz w:val="24"/>
                <w:szCs w:val="24"/>
              </w:rPr>
              <w:t>produto defeituoso.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8150B0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970B1">
              <w:rPr>
                <w:rFonts w:ascii="Arial" w:hAnsi="Arial" w:cs="Arial"/>
                <w:b w:val="0"/>
                <w:sz w:val="24"/>
                <w:szCs w:val="24"/>
              </w:rPr>
              <w:t xml:space="preserve">O gerente do projeto deve </w:t>
            </w:r>
            <w:r w:rsidR="008267E6">
              <w:rPr>
                <w:rFonts w:ascii="Arial" w:hAnsi="Arial" w:cs="Arial"/>
                <w:b w:val="0"/>
                <w:sz w:val="24"/>
                <w:szCs w:val="24"/>
              </w:rPr>
              <w:t xml:space="preserve">separar esta atividade para o mais experiente da equipe, além de </w:t>
            </w:r>
            <w:r w:rsidR="00C5738B">
              <w:rPr>
                <w:rFonts w:ascii="Arial" w:hAnsi="Arial" w:cs="Arial"/>
                <w:b w:val="0"/>
                <w:sz w:val="24"/>
                <w:szCs w:val="24"/>
              </w:rPr>
              <w:t xml:space="preserve">separar um tempo alto para a execução </w:t>
            </w:r>
            <w:r w:rsidR="009423AC">
              <w:rPr>
                <w:rFonts w:ascii="Arial" w:hAnsi="Arial" w:cs="Arial"/>
                <w:b w:val="0"/>
                <w:sz w:val="24"/>
                <w:szCs w:val="24"/>
              </w:rPr>
              <w:t>desta</w:t>
            </w:r>
            <w:r w:rsidR="00DD4628">
              <w:rPr>
                <w:rFonts w:ascii="Arial" w:hAnsi="Arial" w:cs="Arial"/>
                <w:b w:val="0"/>
                <w:sz w:val="24"/>
                <w:szCs w:val="24"/>
              </w:rPr>
              <w:t xml:space="preserve">. É também de extrema importância </w:t>
            </w:r>
            <w:r w:rsidR="001F5476">
              <w:rPr>
                <w:rFonts w:ascii="Arial" w:hAnsi="Arial" w:cs="Arial"/>
                <w:b w:val="0"/>
                <w:sz w:val="24"/>
                <w:szCs w:val="24"/>
              </w:rPr>
              <w:t xml:space="preserve">que o projeto </w:t>
            </w:r>
            <w:r w:rsidR="00C02855">
              <w:rPr>
                <w:rFonts w:ascii="Arial" w:hAnsi="Arial" w:cs="Arial"/>
                <w:b w:val="0"/>
                <w:sz w:val="24"/>
                <w:szCs w:val="24"/>
              </w:rPr>
              <w:t>esteja bem definido</w:t>
            </w:r>
            <w:r w:rsidR="005B1EF1">
              <w:rPr>
                <w:rFonts w:ascii="Arial" w:hAnsi="Arial" w:cs="Arial"/>
                <w:b w:val="0"/>
                <w:sz w:val="24"/>
                <w:szCs w:val="24"/>
              </w:rPr>
              <w:t>, para que não seja necessário retrabalhar na PCB uma vez que esta esteja finalizada.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DD4628">
              <w:rPr>
                <w:rFonts w:ascii="Arial" w:hAnsi="Arial" w:cs="Arial"/>
                <w:b w:val="0"/>
                <w:sz w:val="24"/>
                <w:szCs w:val="24"/>
              </w:rPr>
              <w:t xml:space="preserve"> Se possível, confeccionar </w:t>
            </w:r>
            <w:r w:rsidR="007D16DB">
              <w:rPr>
                <w:rFonts w:ascii="Arial" w:hAnsi="Arial" w:cs="Arial"/>
                <w:b w:val="0"/>
                <w:sz w:val="24"/>
                <w:szCs w:val="24"/>
              </w:rPr>
              <w:t>mais de uma placa</w:t>
            </w:r>
            <w:r w:rsidR="00673D6D">
              <w:rPr>
                <w:rFonts w:ascii="Arial" w:hAnsi="Arial" w:cs="Arial"/>
                <w:b w:val="0"/>
                <w:sz w:val="24"/>
                <w:szCs w:val="24"/>
              </w:rPr>
              <w:t>, para o caso de má utilização de uma por parte de algum integrante da equipe.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E733D3">
              <w:rPr>
                <w:rFonts w:ascii="Arial" w:hAnsi="Arial" w:cs="Arial"/>
                <w:b w:val="0"/>
                <w:sz w:val="24"/>
                <w:szCs w:val="24"/>
              </w:rPr>
              <w:t xml:space="preserve"> Uma vez ocorrido, procurar ajuda para resolver o problema o mais rápido possível.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0D662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</w:t>
            </w:r>
            <w:r w:rsidR="000D662B">
              <w:rPr>
                <w:rFonts w:ascii="Arial" w:hAnsi="Arial" w:cs="Arial"/>
                <w:b w:val="0"/>
                <w:sz w:val="24"/>
                <w:szCs w:val="24"/>
              </w:rPr>
              <w:t xml:space="preserve"> 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0D662B"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0D6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0D662B">
              <w:rPr>
                <w:rFonts w:ascii="Arial" w:hAnsi="Arial" w:cs="Arial"/>
                <w:sz w:val="24"/>
                <w:szCs w:val="24"/>
              </w:rPr>
              <w:t>3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948BF">
              <w:rPr>
                <w:rFonts w:ascii="Arial" w:hAnsi="Arial" w:cs="Arial"/>
                <w:b w:val="0"/>
                <w:sz w:val="24"/>
                <w:szCs w:val="24"/>
              </w:rPr>
              <w:t>Falta de conhecimento da linguagem C++</w:t>
            </w:r>
          </w:p>
          <w:p w:rsidR="00C50B28" w:rsidRPr="00E948BF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6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271C49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7D016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85BDD">
              <w:rPr>
                <w:rFonts w:ascii="Arial" w:hAnsi="Arial" w:cs="Arial"/>
                <w:b w:val="0"/>
                <w:sz w:val="24"/>
                <w:szCs w:val="24"/>
              </w:rPr>
              <w:t>A equipe não conhecer a linguagem ou não estiver familiarizado com a mesma.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466616">
              <w:rPr>
                <w:rFonts w:ascii="Arial" w:hAnsi="Arial" w:cs="Arial"/>
                <w:sz w:val="24"/>
                <w:szCs w:val="24"/>
              </w:rPr>
              <w:t>2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466616">
              <w:rPr>
                <w:rFonts w:ascii="Arial" w:hAnsi="Arial" w:cs="Arial"/>
                <w:sz w:val="24"/>
                <w:szCs w:val="24"/>
              </w:rPr>
              <w:t>b</w:t>
            </w:r>
            <w:r w:rsidR="009318EA">
              <w:rPr>
                <w:rFonts w:ascii="Arial" w:hAnsi="Arial" w:cs="Arial"/>
                <w:sz w:val="24"/>
                <w:szCs w:val="24"/>
              </w:rPr>
              <w:t>aixo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466616">
              <w:rPr>
                <w:rFonts w:ascii="Arial" w:hAnsi="Arial" w:cs="Arial"/>
                <w:sz w:val="24"/>
                <w:szCs w:val="24"/>
              </w:rPr>
              <w:t>médi</w:t>
            </w:r>
            <w:r w:rsidR="009318EA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054AD9" w:rsidRPr="00732979" w:rsidRDefault="0072400D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Apesar de a programação da estação base</w:t>
            </w:r>
            <w:r w:rsidR="00A8406B">
              <w:rPr>
                <w:rFonts w:ascii="Arial" w:hAnsi="Arial" w:cs="Arial"/>
                <w:b w:val="0"/>
                <w:sz w:val="24"/>
                <w:szCs w:val="24"/>
              </w:rPr>
              <w:t xml:space="preserve"> ser fundamental</w:t>
            </w:r>
            <w:r w:rsidR="00AC7046">
              <w:rPr>
                <w:rFonts w:ascii="Arial" w:hAnsi="Arial" w:cs="Arial"/>
                <w:b w:val="0"/>
                <w:sz w:val="24"/>
                <w:szCs w:val="24"/>
              </w:rPr>
              <w:t xml:space="preserve">, o gerente tem bastante conhecimento da linguagem e pode </w:t>
            </w:r>
            <w:r w:rsidR="00AD4E9C">
              <w:rPr>
                <w:rFonts w:ascii="Arial" w:hAnsi="Arial" w:cs="Arial"/>
                <w:b w:val="0"/>
                <w:sz w:val="24"/>
                <w:szCs w:val="24"/>
              </w:rPr>
              <w:t>auxiliar a equipe onde for necessário.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876FA2">
              <w:rPr>
                <w:rFonts w:ascii="Arial" w:hAnsi="Arial" w:cs="Arial"/>
                <w:sz w:val="24"/>
                <w:szCs w:val="24"/>
              </w:rPr>
              <w:t>2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876FA2">
              <w:rPr>
                <w:rFonts w:ascii="Arial" w:hAnsi="Arial" w:cs="Arial"/>
                <w:sz w:val="24"/>
                <w:szCs w:val="24"/>
              </w:rPr>
              <w:t xml:space="preserve">baixa </w:t>
            </w:r>
            <w:r w:rsidR="00174634">
              <w:rPr>
                <w:rFonts w:ascii="Arial" w:hAnsi="Arial" w:cs="Arial"/>
                <w:sz w:val="24"/>
                <w:szCs w:val="24"/>
              </w:rPr>
              <w:t>/</w:t>
            </w:r>
            <w:r w:rsidR="00876FA2">
              <w:rPr>
                <w:rFonts w:ascii="Arial" w:hAnsi="Arial" w:cs="Arial"/>
                <w:sz w:val="24"/>
                <w:szCs w:val="24"/>
              </w:rPr>
              <w:t xml:space="preserve"> média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C35D66" w:rsidRPr="0008670B" w:rsidRDefault="00CE5B9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Uma vez que todos os integrantes da equipe apresentam conhecimento em várias linguagens de programação, a probabilidade de não conhecer a linguagem C++ é baixa.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335FB" w:rsidRDefault="00B335F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092FC0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15A67">
              <w:rPr>
                <w:rFonts w:ascii="Arial" w:hAnsi="Arial" w:cs="Arial"/>
                <w:b w:val="0"/>
                <w:sz w:val="24"/>
                <w:szCs w:val="24"/>
              </w:rPr>
              <w:t xml:space="preserve">A equipe deve se reunir </w:t>
            </w:r>
            <w:r w:rsidR="00480FB1">
              <w:rPr>
                <w:rFonts w:ascii="Arial" w:hAnsi="Arial" w:cs="Arial"/>
                <w:b w:val="0"/>
                <w:sz w:val="24"/>
                <w:szCs w:val="24"/>
              </w:rPr>
              <w:t xml:space="preserve">antes mesmo do início do projeto para que todas as dúvidas sejam </w:t>
            </w:r>
            <w:r w:rsidR="001C1388">
              <w:rPr>
                <w:rFonts w:ascii="Arial" w:hAnsi="Arial" w:cs="Arial"/>
                <w:b w:val="0"/>
                <w:sz w:val="24"/>
                <w:szCs w:val="24"/>
              </w:rPr>
              <w:t>sanadas</w:t>
            </w:r>
            <w:r w:rsidR="00480FB1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343B1B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73CE4">
              <w:rPr>
                <w:rFonts w:ascii="Arial" w:hAnsi="Arial" w:cs="Arial"/>
                <w:b w:val="0"/>
                <w:sz w:val="24"/>
                <w:szCs w:val="24"/>
              </w:rPr>
              <w:t xml:space="preserve"> O gerente pode realizar, </w:t>
            </w:r>
            <w:r w:rsidR="00E27A5E">
              <w:rPr>
                <w:rFonts w:ascii="Arial" w:hAnsi="Arial" w:cs="Arial"/>
                <w:b w:val="0"/>
                <w:sz w:val="24"/>
                <w:szCs w:val="24"/>
              </w:rPr>
              <w:t>se</w:t>
            </w:r>
            <w:r w:rsidR="00B73CE4">
              <w:rPr>
                <w:rFonts w:ascii="Arial" w:hAnsi="Arial" w:cs="Arial"/>
                <w:b w:val="0"/>
                <w:sz w:val="24"/>
                <w:szCs w:val="24"/>
              </w:rPr>
              <w:t xml:space="preserve"> necessário</w:t>
            </w:r>
            <w:r w:rsidR="00E27A5E">
              <w:rPr>
                <w:rFonts w:ascii="Arial" w:hAnsi="Arial" w:cs="Arial"/>
                <w:b w:val="0"/>
                <w:sz w:val="24"/>
                <w:szCs w:val="24"/>
              </w:rPr>
              <w:t>, mini cursos para a equipe.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BB517E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A80D3B">
              <w:rPr>
                <w:rFonts w:ascii="Arial" w:hAnsi="Arial" w:cs="Arial"/>
                <w:b w:val="0"/>
                <w:sz w:val="24"/>
                <w:szCs w:val="24"/>
              </w:rPr>
              <w:t xml:space="preserve"> Caso o problema ocorra, </w:t>
            </w:r>
            <w:r w:rsidR="00C45855">
              <w:rPr>
                <w:rFonts w:ascii="Arial" w:hAnsi="Arial" w:cs="Arial"/>
                <w:b w:val="0"/>
                <w:sz w:val="24"/>
                <w:szCs w:val="24"/>
              </w:rPr>
              <w:t xml:space="preserve">o gerente precisa </w:t>
            </w:r>
            <w:r w:rsidR="00BB517E">
              <w:rPr>
                <w:rFonts w:ascii="Arial" w:hAnsi="Arial" w:cs="Arial"/>
                <w:b w:val="0"/>
                <w:sz w:val="24"/>
                <w:szCs w:val="24"/>
              </w:rPr>
              <w:t xml:space="preserve">reunir a equipe para </w:t>
            </w:r>
            <w:r w:rsidR="00D44FE5">
              <w:rPr>
                <w:rFonts w:ascii="Arial" w:hAnsi="Arial" w:cs="Arial"/>
                <w:b w:val="0"/>
                <w:sz w:val="24"/>
                <w:szCs w:val="24"/>
              </w:rPr>
              <w:t xml:space="preserve">que </w:t>
            </w:r>
            <w:r w:rsidR="006672CF">
              <w:rPr>
                <w:rFonts w:ascii="Arial" w:hAnsi="Arial" w:cs="Arial"/>
                <w:b w:val="0"/>
                <w:sz w:val="24"/>
                <w:szCs w:val="24"/>
              </w:rPr>
              <w:t>os devidos replanejamentos sejam feitos.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250C3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250C39"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</w:t>
            </w:r>
            <w:r w:rsidR="00250C39">
              <w:rPr>
                <w:rFonts w:ascii="Arial" w:hAnsi="Arial" w:cs="Arial"/>
                <w:b w:val="0"/>
                <w:sz w:val="24"/>
                <w:szCs w:val="24"/>
              </w:rPr>
              <w:t>baixo / médio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4A7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4A76F7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4A76F7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948BF" w:rsidRPr="00E948BF">
              <w:rPr>
                <w:rFonts w:ascii="Arial" w:hAnsi="Arial" w:cs="Arial"/>
                <w:b w:val="0"/>
                <w:sz w:val="24"/>
                <w:szCs w:val="24"/>
              </w:rPr>
              <w:t>Utiliza</w:t>
            </w:r>
            <w:r w:rsidR="00E948BF">
              <w:rPr>
                <w:rFonts w:ascii="Arial" w:hAnsi="Arial" w:cs="Arial"/>
                <w:b w:val="0"/>
                <w:sz w:val="24"/>
                <w:szCs w:val="24"/>
              </w:rPr>
              <w:t>ção de técnicas de programação inadequadas</w:t>
            </w:r>
          </w:p>
          <w:p w:rsidR="00C50B28" w:rsidRPr="001D74EA" w:rsidRDefault="00C50B28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7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C86E53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6724C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86E53">
              <w:rPr>
                <w:rFonts w:ascii="Arial" w:hAnsi="Arial" w:cs="Arial"/>
                <w:b w:val="0"/>
                <w:sz w:val="24"/>
                <w:szCs w:val="24"/>
              </w:rPr>
              <w:t>Utilização incorreta, ou a falta de, técnicas de programação</w:t>
            </w:r>
            <w:r w:rsidR="007E6659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5113C">
              <w:rPr>
                <w:rFonts w:ascii="Arial" w:hAnsi="Arial" w:cs="Arial"/>
                <w:sz w:val="24"/>
                <w:szCs w:val="24"/>
              </w:rPr>
              <w:t>3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</w:t>
            </w:r>
            <w:r w:rsidR="00A5113C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FE3107" w:rsidRPr="00C16791" w:rsidRDefault="00F96AAA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 utilização incorreta, ou a falta de, técnicas de programação durante o projeto pode acarretar em um software mal elaborado.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7E6659">
              <w:rPr>
                <w:rFonts w:ascii="Arial" w:hAnsi="Arial" w:cs="Arial"/>
                <w:sz w:val="24"/>
                <w:szCs w:val="24"/>
              </w:rPr>
              <w:t xml:space="preserve"> О 2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7E6659">
              <w:rPr>
                <w:rFonts w:ascii="Arial" w:hAnsi="Arial" w:cs="Arial"/>
                <w:sz w:val="24"/>
                <w:szCs w:val="24"/>
              </w:rPr>
              <w:t>baixa / m</w:t>
            </w:r>
            <w:r w:rsidR="00553F2C">
              <w:rPr>
                <w:rFonts w:ascii="Arial" w:hAnsi="Arial" w:cs="Arial"/>
                <w:sz w:val="24"/>
                <w:szCs w:val="24"/>
              </w:rPr>
              <w:t>é</w:t>
            </w:r>
            <w:r w:rsidR="007E6659">
              <w:rPr>
                <w:rFonts w:ascii="Arial" w:hAnsi="Arial" w:cs="Arial"/>
                <w:sz w:val="24"/>
                <w:szCs w:val="24"/>
              </w:rPr>
              <w:t>dia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3E3670" w:rsidRPr="003E3670" w:rsidRDefault="00620C57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Uma vez que, durante o curso de Engenharia de </w:t>
            </w:r>
            <w:r w:rsidR="00A157CE">
              <w:rPr>
                <w:rFonts w:ascii="Arial" w:hAnsi="Arial" w:cs="Arial"/>
                <w:b w:val="0"/>
                <w:sz w:val="24"/>
                <w:szCs w:val="24"/>
              </w:rPr>
              <w:t>Computação, todos os membros da equipe trabalharam com várias linguagens de programação</w:t>
            </w:r>
            <w:r w:rsidR="0058764F">
              <w:rPr>
                <w:rFonts w:ascii="Arial" w:hAnsi="Arial" w:cs="Arial"/>
                <w:b w:val="0"/>
                <w:sz w:val="24"/>
                <w:szCs w:val="24"/>
              </w:rPr>
              <w:t>, o esperado é que os mesmos conheçam várias técnicas diferentes.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Pr="00EA0081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E16049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EA0081" w:rsidRPr="00EA0081">
              <w:rPr>
                <w:rFonts w:ascii="Arial" w:hAnsi="Arial" w:cs="Arial"/>
                <w:b w:val="0"/>
                <w:sz w:val="24"/>
                <w:szCs w:val="24"/>
              </w:rPr>
              <w:t>Buscar incluir no planejamento diretrizes básicas relativas à programação.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5E6F94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C20902">
              <w:rPr>
                <w:rFonts w:ascii="Arial" w:hAnsi="Arial" w:cs="Arial"/>
                <w:b w:val="0"/>
                <w:sz w:val="24"/>
                <w:szCs w:val="24"/>
              </w:rPr>
              <w:t>Fazer revisão dos códigos.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5E517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0E3A89">
              <w:rPr>
                <w:rFonts w:ascii="Arial" w:hAnsi="Arial" w:cs="Arial"/>
                <w:b w:val="0"/>
                <w:sz w:val="24"/>
                <w:szCs w:val="24"/>
              </w:rPr>
              <w:t xml:space="preserve">A </w:t>
            </w:r>
            <w:r w:rsidR="000E3A89" w:rsidRPr="000E3A89">
              <w:rPr>
                <w:rFonts w:ascii="Arial" w:hAnsi="Arial" w:cs="Arial"/>
                <w:b w:val="0"/>
                <w:sz w:val="24"/>
                <w:szCs w:val="24"/>
              </w:rPr>
              <w:t>má utilização de técnicas de programação deve ser corrigida assim que percebida.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A5113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A5113C"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510C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510C22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510C22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948BF">
              <w:rPr>
                <w:rFonts w:ascii="Arial" w:hAnsi="Arial" w:cs="Arial"/>
                <w:b w:val="0"/>
                <w:sz w:val="24"/>
                <w:szCs w:val="24"/>
              </w:rPr>
              <w:t>Danificação ou falta dos equipamentos necessários para o desenvolvimento</w:t>
            </w:r>
          </w:p>
          <w:p w:rsidR="00C50B28" w:rsidRPr="00E948BF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8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Pr="000A148D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0A148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A148D">
              <w:rPr>
                <w:rFonts w:ascii="Arial" w:hAnsi="Arial" w:cs="Arial"/>
                <w:b w:val="0"/>
                <w:sz w:val="24"/>
                <w:szCs w:val="24"/>
              </w:rPr>
              <w:t>Danificações de computadores, ferros de solda, multímetros, para citar alguns componentes necessários.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902A4">
              <w:rPr>
                <w:rFonts w:ascii="Arial" w:hAnsi="Arial" w:cs="Arial"/>
                <w:sz w:val="24"/>
                <w:szCs w:val="24"/>
              </w:rPr>
              <w:t xml:space="preserve"> О 3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</w:t>
            </w:r>
            <w:r w:rsidR="00F902A4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BC384F" w:rsidRPr="003B2952" w:rsidRDefault="003B2952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3B2952">
              <w:rPr>
                <w:rFonts w:ascii="Arial" w:hAnsi="Arial" w:cs="Arial"/>
                <w:b w:val="0"/>
                <w:sz w:val="24"/>
                <w:szCs w:val="24"/>
              </w:rPr>
              <w:t xml:space="preserve">Embora </w:t>
            </w:r>
            <w:r w:rsidR="00A61D0A">
              <w:rPr>
                <w:rFonts w:ascii="Arial" w:hAnsi="Arial" w:cs="Arial"/>
                <w:b w:val="0"/>
                <w:sz w:val="24"/>
                <w:szCs w:val="24"/>
              </w:rPr>
              <w:t xml:space="preserve">o ideal seja que todos os integrantes possuam seus próprios equipamentos, </w:t>
            </w:r>
            <w:r w:rsidR="00891129">
              <w:rPr>
                <w:rFonts w:ascii="Arial" w:hAnsi="Arial" w:cs="Arial"/>
                <w:b w:val="0"/>
                <w:sz w:val="24"/>
                <w:szCs w:val="24"/>
              </w:rPr>
              <w:t>a equipe sempre pode contar com os equipamentos do laboratório da UTFPR.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1E5150">
              <w:rPr>
                <w:rFonts w:ascii="Arial" w:hAnsi="Arial" w:cs="Arial"/>
                <w:sz w:val="24"/>
                <w:szCs w:val="24"/>
              </w:rPr>
              <w:t>1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1E5150">
              <w:rPr>
                <w:rFonts w:ascii="Arial" w:hAnsi="Arial" w:cs="Arial"/>
                <w:sz w:val="24"/>
                <w:szCs w:val="24"/>
              </w:rPr>
              <w:t>baixa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891129" w:rsidRPr="00891129" w:rsidRDefault="0089112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 probabilidade de um dos equipamentos utilizados durante o projeto estragar é muito baixa.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427D72">
              <w:rPr>
                <w:rFonts w:ascii="Arial" w:hAnsi="Arial" w:cs="Arial"/>
                <w:b w:val="0"/>
                <w:sz w:val="24"/>
                <w:szCs w:val="24"/>
              </w:rPr>
              <w:t xml:space="preserve"> Procurar saber os limites de tensão e corrente ideais para cada equipamento.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427D72">
              <w:rPr>
                <w:rFonts w:ascii="Arial" w:hAnsi="Arial" w:cs="Arial"/>
                <w:b w:val="0"/>
                <w:sz w:val="24"/>
                <w:szCs w:val="24"/>
              </w:rPr>
              <w:t xml:space="preserve"> Não utilizar os equipamentos com tensões / correntes desconhecidas.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427D72">
              <w:rPr>
                <w:rFonts w:ascii="Arial" w:hAnsi="Arial" w:cs="Arial"/>
                <w:b w:val="0"/>
                <w:sz w:val="24"/>
                <w:szCs w:val="24"/>
              </w:rPr>
              <w:t xml:space="preserve"> Caso algum equipamento danifique, o devido membro terá que remanejar seu tempo para poder utilizar os laboratórios da UTFPR.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0B77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0B77B3"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</w:t>
            </w:r>
            <w:r w:rsidR="000B77B3">
              <w:rPr>
                <w:rFonts w:ascii="Arial" w:hAnsi="Arial" w:cs="Arial"/>
                <w:b w:val="0"/>
                <w:sz w:val="24"/>
                <w:szCs w:val="24"/>
              </w:rPr>
              <w:t>baixo /</w:t>
            </w:r>
            <w:r w:rsidR="00630E3D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baixa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7D249B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7D249B" w:rsidRDefault="007D249B" w:rsidP="007D249B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E948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70123" w:rsidRPr="00270123">
              <w:rPr>
                <w:rFonts w:ascii="Arial" w:hAnsi="Arial" w:cs="Arial"/>
                <w:b w:val="0"/>
                <w:sz w:val="24"/>
                <w:szCs w:val="24"/>
              </w:rPr>
              <w:t>Não</w:t>
            </w:r>
            <w:r w:rsidR="0027012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70123" w:rsidRPr="00270123">
              <w:rPr>
                <w:rFonts w:ascii="Arial" w:hAnsi="Arial" w:cs="Arial"/>
                <w:b w:val="0"/>
                <w:sz w:val="24"/>
                <w:szCs w:val="24"/>
              </w:rPr>
              <w:t>cumprimento</w:t>
            </w:r>
            <w:r w:rsidR="00270123">
              <w:rPr>
                <w:rFonts w:ascii="Arial" w:hAnsi="Arial" w:cs="Arial"/>
                <w:b w:val="0"/>
                <w:sz w:val="24"/>
                <w:szCs w:val="24"/>
              </w:rPr>
              <w:t xml:space="preserve"> dos prazos estabelecidos pelo gerente do projeto</w:t>
            </w:r>
          </w:p>
          <w:p w:rsidR="00C50B28" w:rsidRPr="001D74EA" w:rsidRDefault="00C50B28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60" w:type="dxa"/>
          </w:tcPr>
          <w:p w:rsidR="007D249B" w:rsidRPr="001D74EA" w:rsidRDefault="007D249B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7D249B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9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A91141" w:rsidRPr="00A91141">
              <w:rPr>
                <w:rFonts w:ascii="Arial" w:hAnsi="Arial" w:cs="Arial"/>
                <w:b w:val="0"/>
                <w:sz w:val="24"/>
                <w:szCs w:val="24"/>
              </w:rPr>
              <w:t xml:space="preserve"> Não conseguir os resultados intermediários ou finais no prazo estipulado.</w:t>
            </w:r>
          </w:p>
          <w:p w:rsidR="007D249B" w:rsidRPr="00F46AC8" w:rsidRDefault="007D249B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91141">
              <w:rPr>
                <w:rFonts w:ascii="Arial" w:hAnsi="Arial" w:cs="Arial"/>
                <w:sz w:val="24"/>
                <w:szCs w:val="24"/>
              </w:rPr>
              <w:t>5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alt</w:t>
            </w:r>
            <w:r w:rsidR="00A91141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A91141" w:rsidRPr="00A91141" w:rsidRDefault="00A9114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A91141">
              <w:rPr>
                <w:rFonts w:ascii="Arial" w:hAnsi="Arial" w:cs="Arial"/>
                <w:b w:val="0"/>
                <w:sz w:val="24"/>
                <w:szCs w:val="24"/>
              </w:rPr>
              <w:t>Pode acarretar desde uma carga horária maior para o cumprimento do projeto ou até mesmo o seu fracasso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7D249B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91141">
              <w:rPr>
                <w:rFonts w:ascii="Arial" w:hAnsi="Arial" w:cs="Arial"/>
                <w:sz w:val="24"/>
                <w:szCs w:val="24"/>
              </w:rPr>
              <w:t>3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A91141">
              <w:rPr>
                <w:rFonts w:ascii="Arial" w:hAnsi="Arial" w:cs="Arial"/>
                <w:sz w:val="24"/>
                <w:szCs w:val="24"/>
              </w:rPr>
              <w:t>média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A91141" w:rsidRPr="00A91141" w:rsidRDefault="00A91141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A91141">
              <w:rPr>
                <w:rFonts w:ascii="Arial" w:hAnsi="Arial" w:cs="Arial"/>
                <w:b w:val="0"/>
                <w:sz w:val="24"/>
                <w:szCs w:val="24"/>
              </w:rPr>
              <w:t>Apesar de todos os integrantes estarem interessados no êxito do projeto, chances de que um problema maior ocorra e prejudique a entrega de algum resultado não podem ser excluídas.</w:t>
            </w:r>
          </w:p>
          <w:p w:rsidR="007D249B" w:rsidRPr="00963EEA" w:rsidRDefault="007D249B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D249B" w:rsidRDefault="007D249B" w:rsidP="007D249B">
      <w:pPr>
        <w:ind w:left="567"/>
        <w:jc w:val="both"/>
        <w:rPr>
          <w:rFonts w:ascii="Arial" w:hAnsi="Arial" w:cs="Arial"/>
        </w:rPr>
      </w:pPr>
    </w:p>
    <w:p w:rsidR="007D249B" w:rsidRDefault="007D249B" w:rsidP="007D249B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7D249B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BA6587" w:rsidRDefault="007D249B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9F7051" w:rsidRPr="009F7051">
              <w:rPr>
                <w:rFonts w:ascii="Arial" w:hAnsi="Arial" w:cs="Arial"/>
                <w:b w:val="0"/>
                <w:sz w:val="24"/>
                <w:szCs w:val="24"/>
              </w:rPr>
              <w:t>Deverão ser feitas reuniões para o acompanhamento do andamento do projeto, remanejando atividades que não estiverem sendo eficientes.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9F7051">
              <w:t xml:space="preserve"> </w:t>
            </w:r>
            <w:r w:rsidR="009F7051" w:rsidRPr="009F7051">
              <w:rPr>
                <w:rFonts w:ascii="Arial" w:hAnsi="Arial" w:cs="Arial"/>
                <w:b w:val="0"/>
                <w:sz w:val="24"/>
                <w:szCs w:val="24"/>
              </w:rPr>
              <w:t>Remanejar o cronograma e/ou os requisitos do projeto para que possa se adequar às possibilidades da equipe.</w:t>
            </w: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7D249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9F7051"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 / baixa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D249B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7D249B" w:rsidRPr="0083338B" w:rsidRDefault="007D249B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7D249B" w:rsidRPr="00481EAE" w:rsidRDefault="007D249B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C50B28" w:rsidRPr="00270123" w:rsidRDefault="00DF63B9" w:rsidP="00CB1CD3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27012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B1CD3">
              <w:rPr>
                <w:rFonts w:ascii="Arial" w:hAnsi="Arial" w:cs="Arial"/>
                <w:b w:val="0"/>
                <w:sz w:val="24"/>
                <w:szCs w:val="24"/>
              </w:rPr>
              <w:t>Atrasos na</w:t>
            </w:r>
            <w:r w:rsidR="00270123">
              <w:rPr>
                <w:rFonts w:ascii="Arial" w:hAnsi="Arial" w:cs="Arial"/>
                <w:b w:val="0"/>
                <w:sz w:val="24"/>
                <w:szCs w:val="24"/>
              </w:rPr>
              <w:t xml:space="preserve"> entrega de componentes</w:t>
            </w:r>
            <w:r w:rsidR="00CB1CD3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</w:tc>
        <w:tc>
          <w:tcPr>
            <w:tcW w:w="2160" w:type="dxa"/>
          </w:tcPr>
          <w:p w:rsidR="00DF63B9" w:rsidRPr="001D74EA" w:rsidRDefault="00DF63B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DF63B9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10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B2561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2561F" w:rsidRPr="00B2561F">
              <w:rPr>
                <w:rFonts w:ascii="Arial" w:hAnsi="Arial" w:cs="Arial"/>
                <w:b w:val="0"/>
                <w:sz w:val="24"/>
                <w:szCs w:val="24"/>
              </w:rPr>
              <w:t>No desenvolvimento do projeto, alguns componentes podem ser importados, o que pode acarretar em atraso.</w:t>
            </w:r>
          </w:p>
          <w:p w:rsidR="00DF63B9" w:rsidRPr="00F46AC8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média / alta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942910" w:rsidRPr="008F5756" w:rsidRDefault="00A046B0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O</w:t>
            </w:r>
            <w:r w:rsidR="008F5756" w:rsidRPr="008F5756">
              <w:rPr>
                <w:rFonts w:ascii="Arial" w:hAnsi="Arial" w:cs="Arial"/>
                <w:b w:val="0"/>
                <w:sz w:val="24"/>
                <w:szCs w:val="24"/>
              </w:rPr>
              <w:t xml:space="preserve"> tempo de atras</w:t>
            </w:r>
            <w:r w:rsidR="00502FFB">
              <w:rPr>
                <w:rFonts w:ascii="Arial" w:hAnsi="Arial" w:cs="Arial"/>
                <w:b w:val="0"/>
                <w:sz w:val="24"/>
                <w:szCs w:val="24"/>
              </w:rPr>
              <w:t>o e a importância do componente</w:t>
            </w:r>
            <w:r w:rsidR="00FC5F9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podem afetar </w:t>
            </w:r>
            <w:r w:rsidR="008F5756" w:rsidRPr="008F5756">
              <w:rPr>
                <w:rFonts w:ascii="Arial" w:hAnsi="Arial" w:cs="Arial"/>
                <w:b w:val="0"/>
                <w:sz w:val="24"/>
                <w:szCs w:val="24"/>
              </w:rPr>
              <w:t>a impleme</w:t>
            </w:r>
            <w:r w:rsidR="00FC5F97">
              <w:rPr>
                <w:rFonts w:ascii="Arial" w:hAnsi="Arial" w:cs="Arial"/>
                <w:b w:val="0"/>
                <w:sz w:val="24"/>
                <w:szCs w:val="24"/>
              </w:rPr>
              <w:t>ntação de alguns requisitos</w:t>
            </w:r>
            <w:r w:rsidR="008F5756" w:rsidRPr="008F5756">
              <w:rPr>
                <w:rFonts w:ascii="Arial" w:hAnsi="Arial" w:cs="Arial"/>
                <w:b w:val="0"/>
                <w:sz w:val="24"/>
                <w:szCs w:val="24"/>
              </w:rPr>
              <w:t>, até a inviabilidade de sua conclusão.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617CFD">
              <w:rPr>
                <w:rFonts w:ascii="Arial" w:hAnsi="Arial" w:cs="Arial"/>
                <w:sz w:val="24"/>
                <w:szCs w:val="24"/>
              </w:rPr>
              <w:t xml:space="preserve"> О 5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(alt</w:t>
            </w:r>
            <w:r w:rsidR="00174634">
              <w:rPr>
                <w:rFonts w:ascii="Arial" w:hAnsi="Arial" w:cs="Arial"/>
                <w:sz w:val="24"/>
                <w:szCs w:val="24"/>
              </w:rPr>
              <w:t>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B83615" w:rsidRPr="00B83615" w:rsidRDefault="00B83615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B83615">
              <w:rPr>
                <w:rFonts w:ascii="Arial" w:hAnsi="Arial" w:cs="Arial"/>
                <w:b w:val="0"/>
                <w:sz w:val="24"/>
                <w:szCs w:val="24"/>
              </w:rPr>
              <w:t>Devido ao histórico de atrasos em importações na disciplina, a probabilidade de que isto ocorra é alta.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BA6587" w:rsidRDefault="00DF63B9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5444C9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5444C9" w:rsidRPr="005444C9">
              <w:rPr>
                <w:rFonts w:ascii="Arial" w:hAnsi="Arial" w:cs="Arial"/>
                <w:b w:val="0"/>
                <w:sz w:val="24"/>
                <w:szCs w:val="24"/>
              </w:rPr>
              <w:t>Encomendar as peças o quanto antes para que seu atraso não acarrete na falta de tempo para a conclusão do projeto.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9E2BCE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9E2BCE" w:rsidRPr="009E2BCE">
              <w:rPr>
                <w:rFonts w:ascii="Arial" w:hAnsi="Arial" w:cs="Arial"/>
                <w:b w:val="0"/>
                <w:sz w:val="24"/>
                <w:szCs w:val="24"/>
              </w:rPr>
              <w:t>Comprar todos os componentes de uma só vez para que não haja várias entregas e, dessa forma, vários atrasos. O cronograma também deve ser flexível, para que o projeto não fique parado enquanto as peças atrasadas não chegarem.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9E2BCE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9E2BCE" w:rsidRPr="009E2BCE">
              <w:rPr>
                <w:rFonts w:ascii="Arial" w:hAnsi="Arial" w:cs="Arial"/>
                <w:b w:val="0"/>
                <w:sz w:val="24"/>
                <w:szCs w:val="24"/>
              </w:rPr>
              <w:t>Uma vez ocorrido o</w:t>
            </w:r>
            <w:r w:rsidR="00DA4113">
              <w:rPr>
                <w:rFonts w:ascii="Arial" w:hAnsi="Arial" w:cs="Arial"/>
                <w:b w:val="0"/>
                <w:sz w:val="24"/>
                <w:szCs w:val="24"/>
              </w:rPr>
              <w:t xml:space="preserve"> atraso do componente e, consequ</w:t>
            </w:r>
            <w:r w:rsidR="009E2BCE" w:rsidRPr="009E2BCE">
              <w:rPr>
                <w:rFonts w:ascii="Arial" w:hAnsi="Arial" w:cs="Arial"/>
                <w:b w:val="0"/>
                <w:sz w:val="24"/>
                <w:szCs w:val="24"/>
              </w:rPr>
              <w:t>entemente, prejudicado o cronograma, a equipe deverá mudar o cronograma e recolocar a tarefa em outro momento.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6E503F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О 4</w:t>
            </w:r>
            <w:r w:rsidR="00481EAE"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="00481EAE"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6E50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6E503F">
              <w:rPr>
                <w:rFonts w:ascii="Arial" w:hAnsi="Arial" w:cs="Arial"/>
                <w:sz w:val="24"/>
                <w:szCs w:val="24"/>
              </w:rPr>
              <w:t>4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média / </w:t>
            </w:r>
            <w:r w:rsidR="006E503F">
              <w:rPr>
                <w:rFonts w:ascii="Arial" w:hAnsi="Arial" w:cs="Arial"/>
                <w:sz w:val="24"/>
                <w:szCs w:val="24"/>
              </w:rPr>
              <w:t>alt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83338B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DF63B9" w:rsidRPr="00481EAE" w:rsidRDefault="00DF63B9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27012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70123">
              <w:rPr>
                <w:rFonts w:ascii="Arial" w:hAnsi="Arial" w:cs="Arial"/>
                <w:b w:val="0"/>
                <w:sz w:val="24"/>
                <w:szCs w:val="24"/>
              </w:rPr>
              <w:t>Falhas na escolha da tecnologia do projeto</w:t>
            </w:r>
          </w:p>
          <w:p w:rsidR="00C50B28" w:rsidRPr="00270123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DF63B9" w:rsidRPr="001D74EA" w:rsidRDefault="00DF63B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DF63B9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11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0145C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145C7" w:rsidRPr="000145C7">
              <w:rPr>
                <w:rFonts w:ascii="Arial" w:hAnsi="Arial" w:cs="Arial"/>
                <w:b w:val="0"/>
                <w:sz w:val="24"/>
                <w:szCs w:val="24"/>
              </w:rPr>
              <w:t>A equipe escolher um componente que não responda adequadamente as suas expectativas.</w:t>
            </w:r>
          </w:p>
          <w:p w:rsidR="00DF63B9" w:rsidRPr="00F46AC8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654EEE">
              <w:rPr>
                <w:rFonts w:ascii="Arial" w:hAnsi="Arial" w:cs="Arial"/>
                <w:sz w:val="24"/>
                <w:szCs w:val="24"/>
              </w:rPr>
              <w:t>5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alt</w:t>
            </w:r>
            <w:r w:rsidR="00654EEE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54EEE" w:rsidRPr="00654EEE" w:rsidRDefault="00654EE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654EEE">
              <w:rPr>
                <w:rFonts w:ascii="Arial" w:hAnsi="Arial" w:cs="Arial"/>
                <w:b w:val="0"/>
                <w:sz w:val="24"/>
                <w:szCs w:val="24"/>
              </w:rPr>
              <w:t xml:space="preserve">Como alguns componentes poderão ser importados, caso ocorra uma má escolha, o tempo de espera para reiniciar certa parte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do projeto pode se tornar longa.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A01E2A">
              <w:rPr>
                <w:rFonts w:ascii="Arial" w:hAnsi="Arial" w:cs="Arial"/>
                <w:sz w:val="24"/>
                <w:szCs w:val="24"/>
              </w:rPr>
              <w:t>1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A01E2A">
              <w:rPr>
                <w:rFonts w:ascii="Arial" w:hAnsi="Arial" w:cs="Arial"/>
                <w:sz w:val="24"/>
                <w:szCs w:val="24"/>
              </w:rPr>
              <w:t>baixa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FA2832" w:rsidRPr="00FA2832" w:rsidRDefault="00FA2832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FA2832">
              <w:rPr>
                <w:rFonts w:ascii="Arial" w:hAnsi="Arial" w:cs="Arial"/>
                <w:b w:val="0"/>
                <w:sz w:val="24"/>
                <w:szCs w:val="24"/>
              </w:rPr>
              <w:t>Como as tecnologias vêm sendo pesquisadas desde o início da matéria, a chance de escolher algo inadequado é muito baixa.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BA6587" w:rsidRDefault="00DF63B9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6E503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E503F" w:rsidRPr="006E503F">
              <w:rPr>
                <w:rFonts w:ascii="Arial" w:hAnsi="Arial" w:cs="Arial"/>
                <w:b w:val="0"/>
                <w:sz w:val="24"/>
                <w:szCs w:val="24"/>
              </w:rPr>
              <w:t>Buscar pesquisar ao máximo as tecnologias que serão utilizadas para a verificação de que as mesmas são adequadas às necessidades do projeto.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Pr="00FB7343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6E503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6E503F" w:rsidRPr="00FB7343">
              <w:rPr>
                <w:rFonts w:ascii="Arial" w:hAnsi="Arial" w:cs="Arial"/>
                <w:b w:val="0"/>
                <w:sz w:val="24"/>
                <w:szCs w:val="24"/>
              </w:rPr>
              <w:t>Procurar possuir uma segunda opção para que caso ocorrido, o processo de escolha de outra tecnologia não seja demorado.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Pr="00B013F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B013F9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013F9" w:rsidRPr="00B013F9">
              <w:rPr>
                <w:rFonts w:ascii="Arial" w:hAnsi="Arial" w:cs="Arial"/>
                <w:b w:val="0"/>
                <w:sz w:val="24"/>
                <w:szCs w:val="24"/>
              </w:rPr>
              <w:t>Uma vez ocorrido, procurar encomendar ou encontrar a outra tecnologia o mais rápido possível, realocando ainda as horas de trabalho por integrante da equipe</w:t>
            </w:r>
            <w:r w:rsidR="00643D2E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481EAE" w:rsidP="00B013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B013F9">
              <w:rPr>
                <w:rFonts w:ascii="Arial" w:hAnsi="Arial" w:cs="Arial"/>
                <w:sz w:val="24"/>
                <w:szCs w:val="24"/>
              </w:rPr>
              <w:t>1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baixa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83338B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DF63B9" w:rsidRPr="00481EAE" w:rsidRDefault="00DF63B9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DF63B9" w:rsidRDefault="00DF63B9" w:rsidP="00DF63B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 w:rsidR="003953F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953F2">
              <w:rPr>
                <w:rFonts w:ascii="Arial" w:hAnsi="Arial" w:cs="Arial"/>
                <w:b w:val="0"/>
                <w:sz w:val="24"/>
                <w:szCs w:val="24"/>
              </w:rPr>
              <w:t>Dificuldade de alianças internas</w:t>
            </w:r>
          </w:p>
          <w:p w:rsidR="00C50B28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C50B28" w:rsidRPr="003953F2" w:rsidRDefault="00C50B28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DF63B9" w:rsidRPr="001D74EA" w:rsidRDefault="00DF63B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DF63B9" w:rsidRDefault="00561739" w:rsidP="00A442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12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B7518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75186" w:rsidRPr="00B75186">
              <w:rPr>
                <w:rFonts w:ascii="Arial" w:hAnsi="Arial" w:cs="Arial"/>
                <w:b w:val="0"/>
                <w:sz w:val="24"/>
                <w:szCs w:val="24"/>
              </w:rPr>
              <w:t>Podem ocorrer desentendimentos entre os membros da equipe.</w:t>
            </w:r>
          </w:p>
          <w:p w:rsidR="00DF63B9" w:rsidRPr="00F46AC8" w:rsidRDefault="00DF63B9" w:rsidP="00A4428C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О 4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FE337F">
              <w:rPr>
                <w:rFonts w:ascii="Arial" w:hAnsi="Arial" w:cs="Arial"/>
                <w:sz w:val="24"/>
                <w:szCs w:val="24"/>
              </w:rPr>
              <w:t>médi</w:t>
            </w:r>
            <w:r w:rsidR="007A4994">
              <w:rPr>
                <w:rFonts w:ascii="Arial" w:hAnsi="Arial" w:cs="Arial"/>
                <w:sz w:val="24"/>
                <w:szCs w:val="24"/>
              </w:rPr>
              <w:t>o</w:t>
            </w:r>
            <w:r w:rsidR="00FE337F">
              <w:rPr>
                <w:rFonts w:ascii="Arial" w:hAnsi="Arial" w:cs="Arial"/>
                <w:sz w:val="24"/>
                <w:szCs w:val="24"/>
              </w:rPr>
              <w:t xml:space="preserve"> / alt</w:t>
            </w:r>
            <w:r w:rsidR="007A4994">
              <w:rPr>
                <w:rFonts w:ascii="Arial" w:hAnsi="Arial" w:cs="Arial"/>
                <w:sz w:val="24"/>
                <w:szCs w:val="24"/>
              </w:rPr>
              <w:t>o</w:t>
            </w:r>
            <w:r w:rsidR="00FE337F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C4E95" w:rsidRPr="006C4E95" w:rsidRDefault="006C4E95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Caso um dos integrantes decida desistir da matéria ou deixar de executar suas tarefas devido à desavenças, o impacto pode ser alto.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DF63B9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</w:t>
            </w:r>
            <w:r w:rsidR="00174634">
              <w:rPr>
                <w:rFonts w:ascii="Arial" w:hAnsi="Arial" w:cs="Arial"/>
                <w:sz w:val="24"/>
                <w:szCs w:val="24"/>
              </w:rPr>
              <w:t xml:space="preserve"> О </w:t>
            </w:r>
            <w:r w:rsidR="007A4994">
              <w:rPr>
                <w:rFonts w:ascii="Arial" w:hAnsi="Arial" w:cs="Arial"/>
                <w:sz w:val="24"/>
                <w:szCs w:val="24"/>
              </w:rPr>
              <w:t>2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174634">
              <w:rPr>
                <w:rFonts w:ascii="Arial" w:hAnsi="Arial" w:cs="Arial"/>
                <w:sz w:val="24"/>
                <w:szCs w:val="24"/>
              </w:rPr>
              <w:t>média</w:t>
            </w:r>
            <w:r w:rsidR="007A499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4634">
              <w:rPr>
                <w:rFonts w:ascii="Arial" w:hAnsi="Arial" w:cs="Arial"/>
                <w:sz w:val="24"/>
                <w:szCs w:val="24"/>
              </w:rPr>
              <w:t>/</w:t>
            </w:r>
            <w:r w:rsidR="007A4994">
              <w:rPr>
                <w:rFonts w:ascii="Arial" w:hAnsi="Arial" w:cs="Arial"/>
                <w:sz w:val="24"/>
                <w:szCs w:val="24"/>
              </w:rPr>
              <w:t xml:space="preserve"> baixa</w:t>
            </w:r>
            <w:r w:rsidR="00174634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6C4E95" w:rsidRPr="006C4E95" w:rsidRDefault="006C4E95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Como todos os integrantes são compreensivos e buscam sempre um entendimento, a probabilidade de que isso ocorra é média</w:t>
            </w:r>
            <w:r w:rsidR="0022665A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/</w:t>
            </w:r>
            <w:r w:rsidR="0022665A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Pr="006C4E95">
              <w:rPr>
                <w:rFonts w:ascii="Arial" w:hAnsi="Arial" w:cs="Arial"/>
                <w:b w:val="0"/>
                <w:sz w:val="24"/>
                <w:szCs w:val="24"/>
              </w:rPr>
              <w:t>baixa.</w:t>
            </w:r>
          </w:p>
          <w:p w:rsidR="00DF63B9" w:rsidRPr="00963EEA" w:rsidRDefault="00DF63B9" w:rsidP="00A442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F63B9" w:rsidRDefault="00DF63B9" w:rsidP="00DF63B9">
      <w:pPr>
        <w:ind w:left="567"/>
        <w:jc w:val="both"/>
        <w:rPr>
          <w:rFonts w:ascii="Arial" w:hAnsi="Arial" w:cs="Arial"/>
        </w:rPr>
      </w:pPr>
    </w:p>
    <w:p w:rsidR="00DF63B9" w:rsidRDefault="00DF63B9" w:rsidP="00DF63B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DF63B9" w:rsidTr="00A44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BA6587" w:rsidRDefault="00DF63B9" w:rsidP="00A4428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A43E62" w:rsidRPr="00A43E62">
              <w:rPr>
                <w:rFonts w:ascii="Arial" w:hAnsi="Arial" w:cs="Arial"/>
                <w:b w:val="0"/>
                <w:sz w:val="24"/>
                <w:szCs w:val="24"/>
              </w:rPr>
              <w:t xml:space="preserve"> Os integrantes devem sempre procurar agir calmamente diante de confrontos.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</w:t>
            </w:r>
            <w:r w:rsidR="00174634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6F193A">
              <w:rPr>
                <w:rFonts w:ascii="Arial" w:hAnsi="Arial" w:cs="Arial"/>
                <w:b w:val="0"/>
                <w:sz w:val="24"/>
                <w:szCs w:val="24"/>
              </w:rPr>
              <w:t xml:space="preserve"> -</w:t>
            </w: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DF63B9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A43E6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A43E62" w:rsidRPr="00A43E62">
              <w:rPr>
                <w:rFonts w:ascii="Arial" w:hAnsi="Arial" w:cs="Arial"/>
                <w:b w:val="0"/>
                <w:sz w:val="24"/>
                <w:szCs w:val="24"/>
              </w:rPr>
              <w:t>Uma vez ocorrido, o gerente deve tentar amenizar a situação.</w:t>
            </w:r>
          </w:p>
          <w:p w:rsidR="00481EAE" w:rsidRPr="00FF41F0" w:rsidRDefault="00481EAE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481EAE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481EAE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481EAE" w:rsidRPr="00BA6587" w:rsidRDefault="00481EAE" w:rsidP="00481EA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2"/>
          </w:tcPr>
          <w:p w:rsidR="00481EAE" w:rsidRDefault="00481EAE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481EAE" w:rsidRPr="0083338B" w:rsidRDefault="00056692" w:rsidP="00481E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1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481EAE">
              <w:rPr>
                <w:rFonts w:ascii="Arial" w:hAnsi="Arial" w:cs="Arial"/>
                <w:sz w:val="24"/>
                <w:szCs w:val="24"/>
              </w:rPr>
              <w:t>baixa</w:t>
            </w:r>
            <w:r w:rsidR="00481EAE"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DF63B9" w:rsidTr="00A44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DF63B9" w:rsidRPr="0083338B" w:rsidRDefault="00DF63B9" w:rsidP="00A4428C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7A5D33" w:rsidTr="00A442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A5D33" w:rsidRDefault="007A5D33" w:rsidP="007A5D3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7A5D33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7A5D33" w:rsidRPr="00D35964" w:rsidRDefault="007A5D33" w:rsidP="007A5D3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7A5D33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7A5D33" w:rsidRPr="00820CD5" w:rsidRDefault="007A5D33" w:rsidP="007A5D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DF63B9" w:rsidRPr="00481EAE" w:rsidRDefault="00DF63B9" w:rsidP="00481EAE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br w:type="page"/>
      </w: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Desistência de um membro da equipe</w:t>
            </w:r>
          </w:p>
          <w:p w:rsidR="00345919" w:rsidRPr="003953F2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345919" w:rsidRPr="001D74EA" w:rsidRDefault="00345919" w:rsidP="00D44F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345919" w:rsidRDefault="00345919" w:rsidP="00D44F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13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ED284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D2841" w:rsidRPr="00ED2841">
              <w:rPr>
                <w:rFonts w:ascii="Arial" w:hAnsi="Arial" w:cs="Arial"/>
                <w:b w:val="0"/>
                <w:sz w:val="24"/>
                <w:szCs w:val="24"/>
              </w:rPr>
              <w:t>Um dos integrantes do grupo desiste do projeto e/ou da disciplina.</w:t>
            </w:r>
          </w:p>
          <w:p w:rsidR="00345919" w:rsidRPr="00F46AC8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Impacto: О </w:t>
            </w:r>
            <w:r w:rsidR="002F5B6F">
              <w:rPr>
                <w:rFonts w:ascii="Arial" w:hAnsi="Arial" w:cs="Arial"/>
                <w:sz w:val="24"/>
                <w:szCs w:val="24"/>
              </w:rPr>
              <w:t>5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2F5B6F">
              <w:rPr>
                <w:rFonts w:ascii="Arial" w:hAnsi="Arial" w:cs="Arial"/>
                <w:sz w:val="24"/>
                <w:szCs w:val="24"/>
              </w:rPr>
              <w:t>alto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3D0884" w:rsidRPr="003D0884" w:rsidRDefault="003D0884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3D0884">
              <w:rPr>
                <w:rFonts w:ascii="Arial" w:hAnsi="Arial" w:cs="Arial"/>
                <w:b w:val="0"/>
                <w:sz w:val="24"/>
                <w:szCs w:val="24"/>
              </w:rPr>
              <w:t>A desistência de um membro de equipe pode levar os demais integrantes a não conseguir terminar o projeto dentro do tempo previsto.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Probabilidade: О </w:t>
            </w:r>
            <w:r w:rsidR="00CE7DD3">
              <w:rPr>
                <w:rFonts w:ascii="Arial" w:hAnsi="Arial" w:cs="Arial"/>
                <w:sz w:val="24"/>
                <w:szCs w:val="24"/>
              </w:rPr>
              <w:t>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CE7DD3">
              <w:rPr>
                <w:rFonts w:ascii="Arial" w:hAnsi="Arial" w:cs="Arial"/>
                <w:sz w:val="24"/>
                <w:szCs w:val="24"/>
              </w:rPr>
              <w:t xml:space="preserve">baixa / </w:t>
            </w:r>
            <w:r w:rsidR="0061460B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CE7DD3" w:rsidRPr="009E0131" w:rsidRDefault="00CE7DD3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9E0131">
              <w:rPr>
                <w:rFonts w:ascii="Arial" w:hAnsi="Arial" w:cs="Arial"/>
                <w:b w:val="0"/>
                <w:sz w:val="24"/>
                <w:szCs w:val="24"/>
              </w:rPr>
              <w:t xml:space="preserve">Os integrantes do grupo estão motivados com o projeto, tornando </w:t>
            </w:r>
            <w:r w:rsidR="009E0131">
              <w:rPr>
                <w:rFonts w:ascii="Arial" w:hAnsi="Arial" w:cs="Arial"/>
                <w:b w:val="0"/>
                <w:sz w:val="24"/>
                <w:szCs w:val="24"/>
              </w:rPr>
              <w:t xml:space="preserve">a desistência de um deles </w:t>
            </w:r>
            <w:r w:rsidRPr="009E0131">
              <w:rPr>
                <w:rFonts w:ascii="Arial" w:hAnsi="Arial" w:cs="Arial"/>
                <w:b w:val="0"/>
                <w:sz w:val="24"/>
                <w:szCs w:val="24"/>
              </w:rPr>
              <w:t>qua</w:t>
            </w:r>
            <w:r w:rsidR="009E0131">
              <w:rPr>
                <w:rFonts w:ascii="Arial" w:hAnsi="Arial" w:cs="Arial"/>
                <w:b w:val="0"/>
                <w:sz w:val="24"/>
                <w:szCs w:val="24"/>
              </w:rPr>
              <w:t>se</w:t>
            </w:r>
            <w:r w:rsidRPr="009E0131">
              <w:rPr>
                <w:rFonts w:ascii="Arial" w:hAnsi="Arial" w:cs="Arial"/>
                <w:b w:val="0"/>
                <w:sz w:val="24"/>
                <w:szCs w:val="24"/>
              </w:rPr>
              <w:t xml:space="preserve"> improvável.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BA6587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7A66A2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7A66A2" w:rsidRPr="007A66A2">
              <w:rPr>
                <w:rFonts w:ascii="Arial" w:hAnsi="Arial" w:cs="Arial"/>
                <w:b w:val="0"/>
                <w:sz w:val="24"/>
                <w:szCs w:val="24"/>
              </w:rPr>
              <w:t>Conversar periodicamente com cada integrante do grupo, definir metas alcançáveis e motivá-los.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 -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E3285E" w:rsidRPr="00E3285E">
              <w:rPr>
                <w:rFonts w:ascii="Arial" w:hAnsi="Arial" w:cs="Arial"/>
                <w:b w:val="0"/>
                <w:sz w:val="24"/>
                <w:szCs w:val="24"/>
              </w:rPr>
              <w:t xml:space="preserve"> Redistribuir as tarefas do m</w:t>
            </w:r>
            <w:r w:rsidR="00107812">
              <w:rPr>
                <w:rFonts w:ascii="Arial" w:hAnsi="Arial" w:cs="Arial"/>
                <w:b w:val="0"/>
                <w:sz w:val="24"/>
                <w:szCs w:val="24"/>
              </w:rPr>
              <w:t>embro desistente e tentar cumprí</w:t>
            </w:r>
            <w:r w:rsidR="00E3285E" w:rsidRPr="00E3285E">
              <w:rPr>
                <w:rFonts w:ascii="Arial" w:hAnsi="Arial" w:cs="Arial"/>
                <w:b w:val="0"/>
                <w:sz w:val="24"/>
                <w:szCs w:val="24"/>
              </w:rPr>
              <w:t>-las da melhor forma possível.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1E3BA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1E3BA7" w:rsidRPr="001E3BA7">
              <w:rPr>
                <w:rFonts w:ascii="Arial" w:hAnsi="Arial" w:cs="Arial"/>
                <w:b w:val="0"/>
                <w:sz w:val="24"/>
                <w:szCs w:val="24"/>
              </w:rPr>
              <w:t>O grupo deve saber contornar este problema, e o trabalho tem que ser replanejado e redistribuído.</w:t>
            </w:r>
          </w:p>
          <w:p w:rsidR="00345919" w:rsidRPr="00FF41F0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345919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345919" w:rsidRPr="00BA6587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О 3(médio)</w:t>
            </w:r>
          </w:p>
        </w:tc>
        <w:tc>
          <w:tcPr>
            <w:tcW w:w="4413" w:type="dxa"/>
            <w:gridSpan w:val="2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345919" w:rsidRPr="0083338B" w:rsidRDefault="00345919" w:rsidP="00751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 2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7517A6">
              <w:rPr>
                <w:rFonts w:ascii="Arial" w:hAnsi="Arial" w:cs="Arial"/>
                <w:sz w:val="24"/>
                <w:szCs w:val="24"/>
              </w:rPr>
              <w:t>baixa</w:t>
            </w:r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r w:rsidR="007517A6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83338B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345919" w:rsidRDefault="00345919" w:rsidP="00D44FE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345919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345919" w:rsidRPr="00D35964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345919" w:rsidRPr="00481EAE" w:rsidRDefault="00345919" w:rsidP="00345919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 w:type="page"/>
      </w: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345919" w:rsidRDefault="00345919" w:rsidP="00345919">
      <w:pPr>
        <w:spacing w:after="0"/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1ª Etapa: </w:t>
      </w:r>
      <w:r>
        <w:rPr>
          <w:rFonts w:ascii="Arial" w:hAnsi="Arial" w:cs="Arial"/>
          <w:b/>
          <w:sz w:val="24"/>
          <w:szCs w:val="24"/>
        </w:rPr>
        <w:t>Identificação do Risco</w:t>
      </w:r>
    </w:p>
    <w:tbl>
      <w:tblPr>
        <w:tblStyle w:val="GridTable4-Accent2"/>
        <w:tblW w:w="8635" w:type="dxa"/>
        <w:tblLook w:val="04A0" w:firstRow="1" w:lastRow="0" w:firstColumn="1" w:lastColumn="0" w:noHBand="0" w:noVBand="1"/>
      </w:tblPr>
      <w:tblGrid>
        <w:gridCol w:w="6475"/>
        <w:gridCol w:w="216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Denominação do risco: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50A5E">
              <w:rPr>
                <w:rFonts w:ascii="Arial" w:hAnsi="Arial" w:cs="Arial"/>
                <w:b w:val="0"/>
                <w:sz w:val="24"/>
                <w:szCs w:val="24"/>
              </w:rPr>
              <w:t>Falta do conhecimento técnico sobre o tema do projeto.</w:t>
            </w:r>
          </w:p>
          <w:p w:rsidR="00345919" w:rsidRPr="003953F2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160" w:type="dxa"/>
          </w:tcPr>
          <w:p w:rsidR="00345919" w:rsidRPr="001D74EA" w:rsidRDefault="00345919" w:rsidP="00D44F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N° Identificação:</w:t>
            </w:r>
          </w:p>
          <w:p w:rsidR="00345919" w:rsidRDefault="00345919" w:rsidP="00450A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</w:t>
            </w:r>
            <w:r w:rsidR="00450A5E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9B2D1F" w:themeColor="accent2"/>
            </w:tcBorders>
          </w:tcPr>
          <w:p w:rsidR="00345919" w:rsidRPr="00201D03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D74EA">
              <w:rPr>
                <w:rFonts w:ascii="Arial" w:hAnsi="Arial" w:cs="Arial"/>
                <w:sz w:val="24"/>
                <w:szCs w:val="24"/>
              </w:rPr>
              <w:t>Descrição do Risco:</w:t>
            </w:r>
            <w:r w:rsidR="00201D0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01D03">
              <w:rPr>
                <w:rFonts w:ascii="Arial" w:hAnsi="Arial" w:cs="Arial"/>
                <w:b w:val="0"/>
                <w:sz w:val="24"/>
                <w:szCs w:val="24"/>
              </w:rPr>
              <w:t>Falta de conhecimento por parte da equipe sobre MIDI e o funcionamento desejado de co</w:t>
            </w:r>
            <w:r w:rsidR="00F2114E">
              <w:rPr>
                <w:rFonts w:ascii="Arial" w:hAnsi="Arial" w:cs="Arial"/>
                <w:b w:val="0"/>
                <w:sz w:val="24"/>
                <w:szCs w:val="24"/>
              </w:rPr>
              <w:t>ntroladores deste protocolo.</w:t>
            </w:r>
          </w:p>
          <w:p w:rsidR="00345919" w:rsidRPr="00F46AC8" w:rsidRDefault="00345919" w:rsidP="00D44FE5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2ª Etapa: </w:t>
      </w:r>
      <w:r>
        <w:rPr>
          <w:rFonts w:ascii="Arial" w:hAnsi="Arial" w:cs="Arial"/>
          <w:b/>
          <w:sz w:val="24"/>
          <w:szCs w:val="24"/>
        </w:rPr>
        <w:t>Avaliação do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Impacto: О 4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 / alta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0429E6" w:rsidRPr="000429E6" w:rsidRDefault="00752472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É necessário conhecer muito bem o funcionamento do protocolo MIDI e os funcionamentos desejados para o controlador em questão (Dalle Pad), caso contrário os requisitos do projeto podem não ser alcançados.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:rsidR="00345919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Probabilidade: О 4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média/</w:t>
            </w:r>
            <w:r w:rsidRPr="00ED6486">
              <w:rPr>
                <w:rFonts w:ascii="Arial" w:hAnsi="Arial" w:cs="Arial"/>
                <w:sz w:val="24"/>
                <w:szCs w:val="24"/>
              </w:rPr>
              <w:t>alt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  <w:p w:rsidR="001553D8" w:rsidRPr="001553D8" w:rsidRDefault="001553D8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Apesar de todos os integrantes da equipe gostarem de música, não é um conhecimento imprenscindível para o curso de computação, o que torna a probabilidade de ocorrência maior.</w:t>
            </w:r>
          </w:p>
          <w:p w:rsidR="00345919" w:rsidRPr="00963EEA" w:rsidRDefault="00345919" w:rsidP="00D44FE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45919" w:rsidRDefault="00345919" w:rsidP="00345919">
      <w:pPr>
        <w:ind w:left="567"/>
        <w:jc w:val="both"/>
        <w:rPr>
          <w:rFonts w:ascii="Arial" w:hAnsi="Arial" w:cs="Arial"/>
        </w:rPr>
      </w:pPr>
    </w:p>
    <w:p w:rsidR="00345919" w:rsidRDefault="00345919" w:rsidP="00345919">
      <w:pPr>
        <w:ind w:left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3ª Etapa: </w:t>
      </w:r>
      <w:r>
        <w:rPr>
          <w:rFonts w:ascii="Arial" w:hAnsi="Arial" w:cs="Arial"/>
          <w:b/>
          <w:sz w:val="24"/>
          <w:szCs w:val="24"/>
        </w:rPr>
        <w:t>Desenvolvimento da Resposta ao Risco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518"/>
        <w:gridCol w:w="1437"/>
        <w:gridCol w:w="262"/>
        <w:gridCol w:w="2258"/>
        <w:gridCol w:w="2155"/>
      </w:tblGrid>
      <w:tr w:rsidR="00345919" w:rsidTr="00D44F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BA6587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Ações, Responsáveis e Datas de Conclusão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Estratégias e Ações 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>para eliminar ou reduzir este risco: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Prevenir:</w:t>
            </w:r>
            <w:r w:rsidR="002F4E1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B13968">
              <w:rPr>
                <w:rFonts w:ascii="Arial" w:hAnsi="Arial" w:cs="Arial"/>
                <w:b w:val="0"/>
                <w:sz w:val="24"/>
                <w:szCs w:val="24"/>
              </w:rPr>
              <w:t xml:space="preserve">É necessário que todos os integrantes da equipe estejam interessados para aprender sobre </w:t>
            </w:r>
            <w:r w:rsidR="00020A77">
              <w:rPr>
                <w:rFonts w:ascii="Arial" w:hAnsi="Arial" w:cs="Arial"/>
                <w:b w:val="0"/>
                <w:sz w:val="24"/>
                <w:szCs w:val="24"/>
              </w:rPr>
              <w:t>este protocolo.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Transferir: -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Mitigar:</w:t>
            </w:r>
            <w:r w:rsidR="00020A77">
              <w:rPr>
                <w:rFonts w:ascii="Arial" w:hAnsi="Arial" w:cs="Arial"/>
                <w:b w:val="0"/>
                <w:sz w:val="24"/>
                <w:szCs w:val="24"/>
              </w:rPr>
              <w:t xml:space="preserve"> Desenvolver reuniões periódicas para que as dúvidas da equipe quanto aos conhecimentos técnicos sejam sanadas. Em caso de permanência de dúvidas, procurar um profissional na área.</w:t>
            </w: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345919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Aceitar:</w:t>
            </w:r>
            <w:r w:rsidR="00020A77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r w:rsidR="00AA284A">
              <w:rPr>
                <w:rFonts w:ascii="Arial" w:hAnsi="Arial" w:cs="Arial"/>
                <w:b w:val="0"/>
                <w:sz w:val="24"/>
                <w:szCs w:val="24"/>
              </w:rPr>
              <w:t xml:space="preserve">- </w:t>
            </w:r>
          </w:p>
          <w:p w:rsidR="00345919" w:rsidRPr="00FF41F0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7" w:type="dxa"/>
            <w:gridSpan w:val="3"/>
          </w:tcPr>
          <w:p w:rsidR="00345919" w:rsidRDefault="00345919" w:rsidP="00D44FE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 Reavaliado:</w:t>
            </w:r>
          </w:p>
          <w:p w:rsidR="00345919" w:rsidRPr="00BA6587" w:rsidRDefault="00345919" w:rsidP="006A19E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 xml:space="preserve">О </w:t>
            </w:r>
            <w:r w:rsidR="006A19ED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(médio</w:t>
            </w:r>
            <w:r w:rsidR="006A19ED">
              <w:rPr>
                <w:rFonts w:ascii="Arial" w:hAnsi="Arial" w:cs="Arial"/>
                <w:b w:val="0"/>
                <w:sz w:val="24"/>
                <w:szCs w:val="24"/>
              </w:rPr>
              <w:t xml:space="preserve"> / alto</w:t>
            </w:r>
            <w:r w:rsidRPr="003B6CAA">
              <w:rPr>
                <w:rFonts w:ascii="Arial" w:hAnsi="Arial" w:cs="Arial"/>
                <w:b w:val="0"/>
                <w:sz w:val="24"/>
                <w:szCs w:val="24"/>
              </w:rPr>
              <w:t>)</w:t>
            </w:r>
          </w:p>
        </w:tc>
        <w:tc>
          <w:tcPr>
            <w:tcW w:w="4413" w:type="dxa"/>
            <w:gridSpan w:val="2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83338B">
              <w:rPr>
                <w:rFonts w:ascii="Arial" w:hAnsi="Arial" w:cs="Arial"/>
                <w:b/>
                <w:sz w:val="24"/>
                <w:szCs w:val="24"/>
              </w:rPr>
              <w:t>Probabilidade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Reavaliada:</w:t>
            </w:r>
          </w:p>
          <w:p w:rsidR="00345919" w:rsidRPr="0083338B" w:rsidRDefault="00345919" w:rsidP="006A19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О </w:t>
            </w:r>
            <w:r w:rsidR="006A19ED">
              <w:rPr>
                <w:rFonts w:ascii="Arial" w:hAnsi="Arial" w:cs="Arial"/>
                <w:sz w:val="24"/>
                <w:szCs w:val="24"/>
              </w:rPr>
              <w:t>3</w:t>
            </w:r>
            <w:r w:rsidRPr="00ED6486">
              <w:rPr>
                <w:rFonts w:ascii="Arial" w:hAnsi="Arial" w:cs="Arial"/>
                <w:sz w:val="24"/>
                <w:szCs w:val="24"/>
              </w:rPr>
              <w:t>(</w:t>
            </w:r>
            <w:r w:rsidR="006A19ED">
              <w:rPr>
                <w:rFonts w:ascii="Arial" w:hAnsi="Arial" w:cs="Arial"/>
                <w:sz w:val="24"/>
                <w:szCs w:val="24"/>
              </w:rPr>
              <w:t>média</w:t>
            </w:r>
            <w:r w:rsidRPr="00ED6486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345919" w:rsidTr="00D44F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5"/>
          </w:tcPr>
          <w:p w:rsidR="00345919" w:rsidRPr="0083338B" w:rsidRDefault="00345919" w:rsidP="00D44FE5">
            <w:pPr>
              <w:jc w:val="both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345919" w:rsidTr="00D44F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345919" w:rsidRDefault="00345919" w:rsidP="00D44FE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Elaborado por:</w:t>
            </w:r>
          </w:p>
          <w:p w:rsidR="00345919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L. Winter Pereira;</w:t>
            </w:r>
          </w:p>
          <w:p w:rsidR="00345919" w:rsidRPr="00D35964" w:rsidRDefault="00345919" w:rsidP="00D44FE5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L. Z. Cordeiro; </w:t>
            </w:r>
          </w:p>
        </w:tc>
        <w:tc>
          <w:tcPr>
            <w:tcW w:w="1437" w:type="dxa"/>
          </w:tcPr>
          <w:p w:rsidR="00345919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820CD5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>
              <w:rPr>
                <w:rFonts w:ascii="Arial" w:hAnsi="Arial" w:cs="Arial"/>
                <w:b/>
              </w:rPr>
              <w:t>:</w:t>
            </w:r>
          </w:p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18/03/2016</w:t>
            </w:r>
          </w:p>
        </w:tc>
        <w:tc>
          <w:tcPr>
            <w:tcW w:w="2520" w:type="dxa"/>
            <w:gridSpan w:val="2"/>
            <w:tcBorders>
              <w:top w:val="nil"/>
              <w:bottom w:val="nil"/>
            </w:tcBorders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sym w:font="Symbol" w:char="F06F"/>
            </w:r>
            <w:r w:rsidRPr="00820CD5">
              <w:rPr>
                <w:rFonts w:ascii="Arial" w:hAnsi="Arial" w:cs="Arial"/>
                <w:sz w:val="24"/>
                <w:szCs w:val="24"/>
              </w:rPr>
              <w:t xml:space="preserve"> Respostas incluídas na WBS/Cronograma</w:t>
            </w:r>
          </w:p>
        </w:tc>
        <w:tc>
          <w:tcPr>
            <w:tcW w:w="2155" w:type="dxa"/>
          </w:tcPr>
          <w:p w:rsidR="00345919" w:rsidRPr="00820CD5" w:rsidRDefault="00345919" w:rsidP="00D44F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20CD5">
              <w:rPr>
                <w:rFonts w:ascii="Arial" w:hAnsi="Arial" w:cs="Arial"/>
                <w:sz w:val="24"/>
                <w:szCs w:val="24"/>
              </w:rPr>
              <w:t>Registros adicionais: Verso ou Anexos</w:t>
            </w:r>
          </w:p>
        </w:tc>
      </w:tr>
    </w:tbl>
    <w:p w:rsidR="00345919" w:rsidRPr="00481EAE" w:rsidRDefault="00345919" w:rsidP="00345919">
      <w:pPr>
        <w:jc w:val="both"/>
        <w:rPr>
          <w:rFonts w:ascii="Arial" w:hAnsi="Arial" w:cs="Arial"/>
          <w:sz w:val="24"/>
          <w:szCs w:val="24"/>
        </w:rPr>
      </w:pPr>
      <w:r w:rsidRPr="003E44DE">
        <w:rPr>
          <w:rFonts w:ascii="Arial" w:hAnsi="Arial" w:cs="Arial"/>
          <w:sz w:val="24"/>
          <w:szCs w:val="24"/>
        </w:rPr>
        <w:t>Formulário sugerido por Gasnier, 2000 Editora IMAN e alterado por Wille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 w:type="page"/>
      </w:r>
    </w:p>
    <w:p w:rsidR="002F2BBC" w:rsidRPr="00176871" w:rsidRDefault="00176871" w:rsidP="006C15D1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8" w:name="_Toc437466974"/>
      <w:r>
        <w:rPr>
          <w:rFonts w:ascii="Arial" w:hAnsi="Arial" w:cs="Arial"/>
          <w:color w:val="9D3511"/>
          <w:sz w:val="32"/>
          <w:szCs w:val="32"/>
        </w:rPr>
        <w:lastRenderedPageBreak/>
        <w:t>Requisitos</w:t>
      </w:r>
      <w:bookmarkEnd w:id="8"/>
    </w:p>
    <w:p w:rsidR="009E2C30" w:rsidRDefault="009E2C30" w:rsidP="009E2C30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545E8F" w:rsidRPr="004802B0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Hardware projetado inteiramente em uma PCB;</w:t>
      </w:r>
    </w:p>
    <w:p w:rsidR="00545E8F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Software com Interface gráfica funcional (em um estado inicial deve ser necessári</w:t>
      </w:r>
      <w:r>
        <w:rPr>
          <w:rFonts w:ascii="Arial" w:hAnsi="Arial" w:cs="Arial"/>
          <w:sz w:val="24"/>
          <w:szCs w:val="24"/>
        </w:rPr>
        <w:t xml:space="preserve">o ao menos a edição de som para cada </w:t>
      </w:r>
      <w:r w:rsidRPr="004802B0">
        <w:rPr>
          <w:rFonts w:ascii="Arial" w:hAnsi="Arial" w:cs="Arial"/>
          <w:sz w:val="24"/>
          <w:szCs w:val="24"/>
        </w:rPr>
        <w:t>botão,</w:t>
      </w:r>
      <w:r>
        <w:rPr>
          <w:rFonts w:ascii="Arial" w:hAnsi="Arial" w:cs="Arial"/>
          <w:sz w:val="24"/>
          <w:szCs w:val="24"/>
        </w:rPr>
        <w:t xml:space="preserve"> efeitos e volume,</w:t>
      </w:r>
      <w:r w:rsidRPr="004802B0">
        <w:rPr>
          <w:rFonts w:ascii="Arial" w:hAnsi="Arial" w:cs="Arial"/>
          <w:sz w:val="24"/>
          <w:szCs w:val="24"/>
        </w:rPr>
        <w:t xml:space="preserve"> bem como uma interface simples de aprendizado</w:t>
      </w:r>
      <w:r>
        <w:rPr>
          <w:rFonts w:ascii="Arial" w:hAnsi="Arial" w:cs="Arial"/>
          <w:sz w:val="24"/>
          <w:szCs w:val="24"/>
        </w:rPr>
        <w:t>)</w:t>
      </w:r>
      <w:r w:rsidRPr="004802B0">
        <w:rPr>
          <w:rFonts w:ascii="Arial" w:hAnsi="Arial" w:cs="Arial"/>
          <w:sz w:val="24"/>
          <w:szCs w:val="24"/>
        </w:rPr>
        <w:t>;</w:t>
      </w:r>
    </w:p>
    <w:p w:rsidR="00D0054E" w:rsidRPr="00D0054E" w:rsidRDefault="00D0054E" w:rsidP="00D0054E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Aplicativo para </w:t>
      </w:r>
      <w:r>
        <w:rPr>
          <w:rFonts w:ascii="Arial" w:hAnsi="Arial" w:cs="Arial"/>
          <w:i/>
          <w:sz w:val="24"/>
          <w:szCs w:val="24"/>
        </w:rPr>
        <w:t>Android</w:t>
      </w:r>
      <w:r>
        <w:rPr>
          <w:rFonts w:ascii="Arial" w:hAnsi="Arial" w:cs="Arial"/>
          <w:sz w:val="24"/>
          <w:szCs w:val="24"/>
        </w:rPr>
        <w:t xml:space="preserve"> simples com as funções mais básicas;</w:t>
      </w:r>
    </w:p>
    <w:p w:rsidR="00545E8F" w:rsidRPr="004802B0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Conexão entre ambas as partes através de USB</w:t>
      </w:r>
      <w:r>
        <w:rPr>
          <w:rFonts w:ascii="Arial" w:hAnsi="Arial" w:cs="Arial"/>
          <w:sz w:val="24"/>
          <w:szCs w:val="24"/>
        </w:rPr>
        <w:t>, MIDI</w:t>
      </w:r>
      <w:r w:rsidRPr="004802B0">
        <w:rPr>
          <w:rFonts w:ascii="Arial" w:hAnsi="Arial" w:cs="Arial"/>
          <w:sz w:val="24"/>
          <w:szCs w:val="24"/>
        </w:rPr>
        <w:t xml:space="preserve"> e Bluetooth;</w:t>
      </w:r>
    </w:p>
    <w:p w:rsidR="00545E8F" w:rsidRDefault="00545E8F" w:rsidP="00545E8F">
      <w:pPr>
        <w:pStyle w:val="ListParagraph"/>
        <w:numPr>
          <w:ilvl w:val="0"/>
          <w:numId w:val="27"/>
        </w:numPr>
        <w:ind w:left="1134" w:hanging="567"/>
        <w:jc w:val="both"/>
        <w:rPr>
          <w:rFonts w:ascii="Arial" w:hAnsi="Arial" w:cs="Arial"/>
          <w:sz w:val="24"/>
          <w:szCs w:val="24"/>
        </w:rPr>
      </w:pPr>
      <w:r w:rsidRPr="004802B0">
        <w:rPr>
          <w:rFonts w:ascii="Arial" w:hAnsi="Arial" w:cs="Arial"/>
          <w:sz w:val="24"/>
          <w:szCs w:val="24"/>
        </w:rPr>
        <w:t>Invólucro de plástico (para que possa ser impresso em uma impressora 3D);</w:t>
      </w:r>
    </w:p>
    <w:p w:rsidR="002F2BBC" w:rsidRPr="00843BB8" w:rsidRDefault="002F2BBC" w:rsidP="00545E8F">
      <w:pPr>
        <w:rPr>
          <w:rFonts w:ascii="Arial" w:hAnsi="Arial" w:cs="Arial"/>
        </w:rPr>
      </w:pP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9" w:name="_Toc437466975"/>
      <w:r>
        <w:rPr>
          <w:rFonts w:ascii="Arial" w:hAnsi="Arial" w:cs="Arial"/>
          <w:color w:val="9D3511"/>
          <w:sz w:val="32"/>
          <w:szCs w:val="32"/>
        </w:rPr>
        <w:t>Opções tecnológicas</w:t>
      </w:r>
      <w:bookmarkEnd w:id="9"/>
    </w:p>
    <w:p w:rsidR="00FC71AC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9C5E1F" w:rsidRDefault="002E5BD3" w:rsidP="002E5BD3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2E5BD3">
        <w:rPr>
          <w:rFonts w:ascii="Arial" w:hAnsi="Arial" w:cs="Arial"/>
          <w:sz w:val="24"/>
          <w:szCs w:val="24"/>
        </w:rPr>
        <w:t xml:space="preserve">O estudo </w:t>
      </w:r>
      <w:r>
        <w:rPr>
          <w:rFonts w:ascii="Arial" w:hAnsi="Arial" w:cs="Arial"/>
          <w:sz w:val="24"/>
          <w:szCs w:val="24"/>
        </w:rPr>
        <w:t>das opções tecnológicas é fundamental para o projeto, uma vez que a escolha destas alternativas</w:t>
      </w:r>
      <w:r w:rsidR="00B54D14">
        <w:rPr>
          <w:rFonts w:ascii="Arial" w:hAnsi="Arial" w:cs="Arial"/>
          <w:sz w:val="24"/>
          <w:szCs w:val="24"/>
        </w:rPr>
        <w:t xml:space="preserve"> causa grande impacto no resultado final do produto.</w:t>
      </w:r>
    </w:p>
    <w:p w:rsidR="00C04C5B" w:rsidRDefault="00E905D6" w:rsidP="002E5BD3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E905D6">
        <w:rPr>
          <w:rFonts w:ascii="Arial" w:hAnsi="Arial" w:cs="Arial"/>
          <w:sz w:val="24"/>
          <w:szCs w:val="24"/>
        </w:rPr>
        <w:t>Ao eleger as tecnologias que farão parte do desenvolvimento e/ou da composição do produto final, deve-se fazer uma ponderação sobre o que essa escolha agregará ao projeto, de modo a optar pela alternativa mais conveniente. Podemos citar como parâmetros para escolha da tecnologia: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E905D6" w:rsidRPr="00C04C5B">
        <w:rPr>
          <w:rFonts w:ascii="Arial" w:hAnsi="Arial" w:cs="Arial"/>
          <w:sz w:val="24"/>
          <w:szCs w:val="24"/>
        </w:rPr>
        <w:t>ficiência com que executará determinada tarefa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E905D6" w:rsidRPr="00C04C5B">
        <w:rPr>
          <w:rFonts w:ascii="Arial" w:hAnsi="Arial" w:cs="Arial"/>
          <w:sz w:val="24"/>
          <w:szCs w:val="24"/>
        </w:rPr>
        <w:t>usto para adquirir e/ou utilizar seu(s) recurso(s)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E905D6" w:rsidRPr="00C04C5B">
        <w:rPr>
          <w:rFonts w:ascii="Arial" w:hAnsi="Arial" w:cs="Arial"/>
          <w:sz w:val="24"/>
          <w:szCs w:val="24"/>
        </w:rPr>
        <w:t>empo necessário para ser agregada ao projeto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E905D6" w:rsidRPr="00C04C5B">
        <w:rPr>
          <w:rFonts w:ascii="Arial" w:hAnsi="Arial" w:cs="Arial"/>
          <w:sz w:val="24"/>
          <w:szCs w:val="24"/>
        </w:rPr>
        <w:t>empo necessário que será necessário de estudo para utilizá-la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</w:t>
      </w:r>
      <w:r w:rsidR="00E905D6" w:rsidRPr="00C04C5B">
        <w:rPr>
          <w:rFonts w:ascii="Arial" w:hAnsi="Arial" w:cs="Arial"/>
          <w:sz w:val="24"/>
          <w:szCs w:val="24"/>
        </w:rPr>
        <w:t>isco envolvido em sua utilização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="00E905D6" w:rsidRPr="00C04C5B">
        <w:rPr>
          <w:rFonts w:ascii="Arial" w:hAnsi="Arial" w:cs="Arial"/>
          <w:sz w:val="24"/>
          <w:szCs w:val="24"/>
        </w:rPr>
        <w:t>acilidade com que pode ser obtida</w:t>
      </w:r>
      <w:r>
        <w:rPr>
          <w:rFonts w:ascii="Arial" w:hAnsi="Arial" w:cs="Arial"/>
          <w:sz w:val="24"/>
          <w:szCs w:val="24"/>
        </w:rPr>
        <w:t>;</w:t>
      </w:r>
    </w:p>
    <w:p w:rsidR="00C04C5B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="00E905D6" w:rsidRPr="00C04C5B">
        <w:rPr>
          <w:rFonts w:ascii="Arial" w:hAnsi="Arial" w:cs="Arial"/>
          <w:sz w:val="24"/>
          <w:szCs w:val="24"/>
        </w:rPr>
        <w:t>acilidade com que pode ser manuseada</w:t>
      </w:r>
      <w:r>
        <w:rPr>
          <w:rFonts w:ascii="Arial" w:hAnsi="Arial" w:cs="Arial"/>
          <w:sz w:val="24"/>
          <w:szCs w:val="24"/>
        </w:rPr>
        <w:t>;</w:t>
      </w:r>
    </w:p>
    <w:p w:rsidR="00E905D6" w:rsidRDefault="00C04C5B" w:rsidP="00C04C5B">
      <w:pPr>
        <w:pStyle w:val="ListParagraph"/>
        <w:numPr>
          <w:ilvl w:val="0"/>
          <w:numId w:val="3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</w:t>
      </w:r>
      <w:r w:rsidR="00E905D6" w:rsidRPr="00C04C5B">
        <w:rPr>
          <w:rFonts w:ascii="Arial" w:hAnsi="Arial" w:cs="Arial"/>
          <w:sz w:val="24"/>
          <w:szCs w:val="24"/>
        </w:rPr>
        <w:t>ue outras tecnologias seriam necessárias para compatibilidade.</w:t>
      </w:r>
    </w:p>
    <w:p w:rsidR="00D82670" w:rsidRDefault="00D82670" w:rsidP="00853D7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A64C22" w:rsidRDefault="00A64C22" w:rsidP="00A64C22">
      <w:pPr>
        <w:pStyle w:val="Heading1"/>
        <w:numPr>
          <w:ilvl w:val="1"/>
          <w:numId w:val="14"/>
        </w:numPr>
        <w:rPr>
          <w:rFonts w:ascii="Arial" w:hAnsi="Arial" w:cs="Arial"/>
          <w:color w:val="9D3511"/>
        </w:rPr>
      </w:pPr>
      <w:bookmarkStart w:id="10" w:name="_Toc437466976"/>
      <w:r w:rsidRPr="00A64C22">
        <w:rPr>
          <w:rFonts w:ascii="Arial" w:hAnsi="Arial" w:cs="Arial"/>
          <w:color w:val="9D3511"/>
        </w:rPr>
        <w:t>Estação base</w:t>
      </w:r>
      <w:bookmarkEnd w:id="10"/>
    </w:p>
    <w:p w:rsidR="00A851B9" w:rsidRDefault="00A851B9" w:rsidP="00A64C22">
      <w:pPr>
        <w:pStyle w:val="Heading1"/>
        <w:numPr>
          <w:ilvl w:val="2"/>
          <w:numId w:val="14"/>
        </w:numPr>
        <w:rPr>
          <w:rFonts w:ascii="Arial" w:hAnsi="Arial" w:cs="Arial"/>
          <w:color w:val="9D3511"/>
        </w:rPr>
      </w:pPr>
      <w:bookmarkStart w:id="11" w:name="_Toc437466977"/>
      <w:r>
        <w:rPr>
          <w:rFonts w:ascii="Arial" w:hAnsi="Arial" w:cs="Arial"/>
          <w:color w:val="9D3511"/>
        </w:rPr>
        <w:t>Linguagem de programação</w:t>
      </w:r>
      <w:bookmarkEnd w:id="11"/>
    </w:p>
    <w:p w:rsidR="00A851B9" w:rsidRDefault="00A851B9" w:rsidP="00A851B9"/>
    <w:p w:rsidR="00A851B9" w:rsidRPr="00A851B9" w:rsidRDefault="00A851B9" w:rsidP="00A851B9"/>
    <w:p w:rsidR="00A851B9" w:rsidRPr="00A851B9" w:rsidRDefault="000E0602" w:rsidP="00A851B9">
      <w:pPr>
        <w:pStyle w:val="Heading1"/>
        <w:numPr>
          <w:ilvl w:val="2"/>
          <w:numId w:val="14"/>
        </w:numPr>
        <w:rPr>
          <w:rFonts w:ascii="Arial" w:hAnsi="Arial" w:cs="Arial"/>
          <w:color w:val="9D3511"/>
        </w:rPr>
      </w:pPr>
      <w:bookmarkStart w:id="12" w:name="_Toc437466978"/>
      <w:r>
        <w:rPr>
          <w:rFonts w:ascii="Arial" w:hAnsi="Arial" w:cs="Arial"/>
          <w:color w:val="9D3511"/>
        </w:rPr>
        <w:lastRenderedPageBreak/>
        <w:t>Compartilhamento de dados entre a equipe</w:t>
      </w:r>
      <w:bookmarkEnd w:id="12"/>
    </w:p>
    <w:p w:rsidR="00A851B9" w:rsidRDefault="00A851B9" w:rsidP="00A64C22"/>
    <w:p w:rsidR="00A851B9" w:rsidRPr="00A64C22" w:rsidRDefault="00A851B9" w:rsidP="00A64C22"/>
    <w:p w:rsidR="000E0602" w:rsidRPr="00A851B9" w:rsidRDefault="00963425" w:rsidP="000E0602">
      <w:pPr>
        <w:pStyle w:val="Heading1"/>
        <w:numPr>
          <w:ilvl w:val="2"/>
          <w:numId w:val="14"/>
        </w:numPr>
        <w:rPr>
          <w:rFonts w:ascii="Arial" w:hAnsi="Arial" w:cs="Arial"/>
          <w:color w:val="9D3511"/>
        </w:rPr>
      </w:pPr>
      <w:bookmarkStart w:id="13" w:name="_Toc437466979"/>
      <w:r>
        <w:rPr>
          <w:rFonts w:ascii="Arial" w:hAnsi="Arial" w:cs="Arial"/>
          <w:color w:val="9D3511"/>
        </w:rPr>
        <w:t xml:space="preserve">Sistema Operacional e </w:t>
      </w:r>
      <w:r w:rsidR="00E266C2">
        <w:rPr>
          <w:rFonts w:ascii="Arial" w:hAnsi="Arial" w:cs="Arial"/>
          <w:color w:val="9D3511"/>
        </w:rPr>
        <w:t>Interface de desenvolvimento</w:t>
      </w:r>
      <w:bookmarkEnd w:id="13"/>
    </w:p>
    <w:p w:rsidR="00853D7C" w:rsidRPr="00853D7C" w:rsidRDefault="00853D7C" w:rsidP="00853D7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D1447" w:rsidRDefault="00CD1447" w:rsidP="009C5E1F">
      <w:pPr>
        <w:spacing w:after="0"/>
        <w:jc w:val="both"/>
        <w:rPr>
          <w:rFonts w:ascii="Arial" w:hAnsi="Arial" w:cs="Arial"/>
        </w:rPr>
      </w:pPr>
    </w:p>
    <w:p w:rsidR="00F01BA0" w:rsidRPr="00A851B9" w:rsidRDefault="00786F61" w:rsidP="00F01BA0">
      <w:pPr>
        <w:pStyle w:val="Heading1"/>
        <w:numPr>
          <w:ilvl w:val="1"/>
          <w:numId w:val="14"/>
        </w:numPr>
        <w:rPr>
          <w:rFonts w:ascii="Arial" w:hAnsi="Arial" w:cs="Arial"/>
          <w:color w:val="9D3511"/>
        </w:rPr>
      </w:pPr>
      <w:bookmarkStart w:id="14" w:name="_Toc437466980"/>
      <w:r>
        <w:rPr>
          <w:rFonts w:ascii="Arial" w:hAnsi="Arial" w:cs="Arial"/>
          <w:color w:val="9D3511"/>
        </w:rPr>
        <w:t>Sistema de comunicação</w:t>
      </w:r>
      <w:bookmarkEnd w:id="14"/>
    </w:p>
    <w:p w:rsidR="00F01BA0" w:rsidRDefault="00F01BA0" w:rsidP="009C5E1F">
      <w:pPr>
        <w:spacing w:after="0"/>
        <w:jc w:val="both"/>
        <w:rPr>
          <w:rFonts w:ascii="Arial" w:hAnsi="Arial" w:cs="Arial"/>
        </w:rPr>
      </w:pPr>
    </w:p>
    <w:p w:rsidR="00F01BA0" w:rsidRDefault="00F01BA0" w:rsidP="009C5E1F">
      <w:pPr>
        <w:spacing w:after="0"/>
        <w:jc w:val="both"/>
        <w:rPr>
          <w:rFonts w:ascii="Arial" w:hAnsi="Arial" w:cs="Arial"/>
        </w:rPr>
      </w:pPr>
    </w:p>
    <w:p w:rsidR="00AE3841" w:rsidRDefault="00AE3841" w:rsidP="009C5E1F">
      <w:pPr>
        <w:spacing w:after="0"/>
        <w:jc w:val="both"/>
        <w:rPr>
          <w:rFonts w:ascii="Arial" w:hAnsi="Arial" w:cs="Arial"/>
        </w:rPr>
      </w:pPr>
    </w:p>
    <w:p w:rsidR="00AE3841" w:rsidRPr="00A851B9" w:rsidRDefault="00AE3841" w:rsidP="00AE3841">
      <w:pPr>
        <w:pStyle w:val="Heading1"/>
        <w:numPr>
          <w:ilvl w:val="1"/>
          <w:numId w:val="14"/>
        </w:numPr>
        <w:rPr>
          <w:rFonts w:ascii="Arial" w:hAnsi="Arial" w:cs="Arial"/>
          <w:color w:val="9D3511"/>
        </w:rPr>
      </w:pPr>
      <w:bookmarkStart w:id="15" w:name="_Toc437466981"/>
      <w:r>
        <w:rPr>
          <w:rFonts w:ascii="Arial" w:hAnsi="Arial" w:cs="Arial"/>
          <w:color w:val="9D3511"/>
        </w:rPr>
        <w:t>Sistema embarcado</w:t>
      </w:r>
      <w:bookmarkEnd w:id="15"/>
    </w:p>
    <w:p w:rsidR="002E2FF0" w:rsidRPr="00A851B9" w:rsidRDefault="002E2FF0" w:rsidP="002E2FF0">
      <w:pPr>
        <w:pStyle w:val="Heading1"/>
        <w:numPr>
          <w:ilvl w:val="2"/>
          <w:numId w:val="14"/>
        </w:numPr>
        <w:rPr>
          <w:rFonts w:ascii="Arial" w:hAnsi="Arial" w:cs="Arial"/>
          <w:color w:val="9D3511"/>
        </w:rPr>
      </w:pPr>
      <w:bookmarkStart w:id="16" w:name="_Toc437466982"/>
      <w:r>
        <w:rPr>
          <w:rFonts w:ascii="Arial" w:hAnsi="Arial" w:cs="Arial"/>
          <w:color w:val="9D3511"/>
        </w:rPr>
        <w:t>Microcontrolador</w:t>
      </w:r>
      <w:bookmarkEnd w:id="16"/>
    </w:p>
    <w:p w:rsidR="00AE3841" w:rsidRDefault="00AE3841" w:rsidP="009C5E1F">
      <w:pPr>
        <w:spacing w:after="0"/>
        <w:jc w:val="both"/>
        <w:rPr>
          <w:rFonts w:ascii="Arial" w:hAnsi="Arial" w:cs="Arial"/>
        </w:rPr>
      </w:pPr>
    </w:p>
    <w:p w:rsidR="00AE3841" w:rsidRDefault="00AE3841" w:rsidP="009C5E1F">
      <w:pPr>
        <w:spacing w:after="0"/>
        <w:jc w:val="both"/>
        <w:rPr>
          <w:rFonts w:ascii="Arial" w:hAnsi="Arial" w:cs="Arial"/>
        </w:rPr>
      </w:pPr>
    </w:p>
    <w:p w:rsidR="00AE3841" w:rsidRPr="00843BB8" w:rsidRDefault="00AE3841" w:rsidP="009C5E1F">
      <w:pPr>
        <w:spacing w:after="0"/>
        <w:jc w:val="both"/>
        <w:rPr>
          <w:rFonts w:ascii="Arial" w:hAnsi="Arial" w:cs="Arial"/>
        </w:rPr>
      </w:pP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7" w:name="_Toc437466983"/>
      <w:r>
        <w:rPr>
          <w:rFonts w:ascii="Arial" w:hAnsi="Arial" w:cs="Arial"/>
          <w:color w:val="9D3511"/>
          <w:sz w:val="32"/>
          <w:szCs w:val="32"/>
        </w:rPr>
        <w:t>Orçamento detalhado</w:t>
      </w:r>
      <w:bookmarkEnd w:id="17"/>
    </w:p>
    <w:p w:rsidR="00FC71AC" w:rsidRPr="00843BB8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CD1447" w:rsidRDefault="004E59C3" w:rsidP="004E59C3">
      <w:pPr>
        <w:spacing w:after="0"/>
        <w:ind w:left="502" w:firstLine="218"/>
        <w:jc w:val="both"/>
        <w:rPr>
          <w:rFonts w:ascii="Arial" w:hAnsi="Arial" w:cs="Arial"/>
          <w:sz w:val="24"/>
          <w:szCs w:val="24"/>
        </w:rPr>
      </w:pPr>
      <w:r w:rsidRPr="004E59C3">
        <w:rPr>
          <w:rFonts w:ascii="Arial" w:hAnsi="Arial" w:cs="Arial"/>
          <w:sz w:val="24"/>
          <w:szCs w:val="24"/>
        </w:rPr>
        <w:t>Segue na tabela abaixo o orçamento para que seja dado o início ao projeto</w:t>
      </w:r>
      <w:r>
        <w:rPr>
          <w:rFonts w:ascii="Arial" w:hAnsi="Arial" w:cs="Arial"/>
          <w:sz w:val="24"/>
          <w:szCs w:val="24"/>
        </w:rPr>
        <w:t>:</w:t>
      </w:r>
    </w:p>
    <w:p w:rsidR="004E59C3" w:rsidRDefault="004E59C3" w:rsidP="004E59C3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726"/>
        <w:gridCol w:w="1726"/>
        <w:gridCol w:w="1726"/>
        <w:gridCol w:w="1726"/>
        <w:gridCol w:w="1726"/>
      </w:tblGrid>
      <w:tr w:rsidR="00475296" w:rsidTr="003E6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9A2674" w:rsidRDefault="00475296" w:rsidP="00E4778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Material</w:t>
            </w:r>
          </w:p>
        </w:tc>
        <w:tc>
          <w:tcPr>
            <w:tcW w:w="1817" w:type="dxa"/>
          </w:tcPr>
          <w:p w:rsidR="009A2674" w:rsidRDefault="00475296" w:rsidP="00E47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Especificação</w:t>
            </w:r>
          </w:p>
        </w:tc>
        <w:tc>
          <w:tcPr>
            <w:tcW w:w="1718" w:type="dxa"/>
          </w:tcPr>
          <w:p w:rsidR="009A2674" w:rsidRDefault="00475296" w:rsidP="00E47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Quantidade</w:t>
            </w:r>
          </w:p>
        </w:tc>
        <w:tc>
          <w:tcPr>
            <w:tcW w:w="1702" w:type="dxa"/>
          </w:tcPr>
          <w:p w:rsidR="009A2674" w:rsidRDefault="00475296" w:rsidP="00E47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Preço</w:t>
            </w:r>
            <w:r w:rsidR="00DE1CF8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/</w:t>
            </w:r>
            <w:r w:rsidR="00DE1CF8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unidade</w:t>
            </w:r>
          </w:p>
        </w:tc>
        <w:tc>
          <w:tcPr>
            <w:tcW w:w="1692" w:type="dxa"/>
          </w:tcPr>
          <w:p w:rsidR="009A2674" w:rsidRDefault="00475296" w:rsidP="00E47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Preço Total</w:t>
            </w:r>
          </w:p>
          <w:p w:rsidR="00791BAA" w:rsidRDefault="00791BAA" w:rsidP="00E47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(em R$)</w:t>
            </w:r>
          </w:p>
        </w:tc>
      </w:tr>
      <w:tr w:rsidR="00475296" w:rsidTr="00F82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bottom w:val="single" w:sz="4" w:space="0" w:color="DE6A5C" w:themeColor="accent2" w:themeTint="99"/>
            </w:tcBorders>
            <w:vAlign w:val="center"/>
          </w:tcPr>
          <w:p w:rsidR="009A2674" w:rsidRPr="00E47783" w:rsidRDefault="00E47783" w:rsidP="00F82E1D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Arduino</w:t>
            </w:r>
          </w:p>
        </w:tc>
        <w:tc>
          <w:tcPr>
            <w:tcW w:w="1817" w:type="dxa"/>
            <w:tcBorders>
              <w:bottom w:val="single" w:sz="4" w:space="0" w:color="DE6A5C" w:themeColor="accent2" w:themeTint="99"/>
            </w:tcBorders>
            <w:vAlign w:val="center"/>
          </w:tcPr>
          <w:p w:rsidR="009A2674" w:rsidRDefault="00E47783" w:rsidP="00F82E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Arduino Uno R3 ATmega</w:t>
            </w:r>
          </w:p>
        </w:tc>
        <w:tc>
          <w:tcPr>
            <w:tcW w:w="1718" w:type="dxa"/>
            <w:tcBorders>
              <w:bottom w:val="single" w:sz="4" w:space="0" w:color="DE6A5C" w:themeColor="accent2" w:themeTint="99"/>
            </w:tcBorders>
            <w:vAlign w:val="center"/>
          </w:tcPr>
          <w:p w:rsidR="009A2674" w:rsidRDefault="003662F8" w:rsidP="00F82E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2" w:type="dxa"/>
            <w:vAlign w:val="center"/>
          </w:tcPr>
          <w:p w:rsidR="009A2674" w:rsidRDefault="003662F8" w:rsidP="00F82E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€ 13,90</w:t>
            </w:r>
          </w:p>
        </w:tc>
        <w:tc>
          <w:tcPr>
            <w:tcW w:w="1692" w:type="dxa"/>
            <w:vAlign w:val="center"/>
          </w:tcPr>
          <w:p w:rsidR="009A2674" w:rsidRDefault="003463B0" w:rsidP="00F82E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</w:t>
            </w:r>
            <w:r w:rsidR="0054681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57.45</w:t>
            </w:r>
          </w:p>
          <w:p w:rsidR="00D617EC" w:rsidRDefault="00D617EC" w:rsidP="00F82E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17EC" w:rsidTr="00F82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bottom w:val="single" w:sz="4" w:space="0" w:color="DE6A5C" w:themeColor="accent2" w:themeTint="99"/>
            </w:tcBorders>
            <w:vAlign w:val="center"/>
          </w:tcPr>
          <w:p w:rsidR="00D617EC" w:rsidRDefault="00950EAA" w:rsidP="00F82E1D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Saída MIDI</w:t>
            </w:r>
          </w:p>
        </w:tc>
        <w:tc>
          <w:tcPr>
            <w:tcW w:w="1817" w:type="dxa"/>
            <w:tcBorders>
              <w:bottom w:val="single" w:sz="4" w:space="0" w:color="DE6A5C" w:themeColor="accent2" w:themeTint="99"/>
            </w:tcBorders>
            <w:vAlign w:val="center"/>
          </w:tcPr>
          <w:p w:rsidR="00D617EC" w:rsidRDefault="00950EAA" w:rsidP="00F82E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OLIMEX Shield-MIDI</w:t>
            </w:r>
          </w:p>
        </w:tc>
        <w:tc>
          <w:tcPr>
            <w:tcW w:w="1718" w:type="dxa"/>
            <w:tcBorders>
              <w:bottom w:val="single" w:sz="4" w:space="0" w:color="DE6A5C" w:themeColor="accent2" w:themeTint="99"/>
            </w:tcBorders>
            <w:vAlign w:val="center"/>
          </w:tcPr>
          <w:p w:rsidR="00D617EC" w:rsidRDefault="00860EE3" w:rsidP="00F82E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2" w:type="dxa"/>
            <w:vAlign w:val="center"/>
          </w:tcPr>
          <w:p w:rsidR="00D617EC" w:rsidRDefault="0054681F" w:rsidP="00F82E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€ 19,00</w:t>
            </w:r>
          </w:p>
        </w:tc>
        <w:tc>
          <w:tcPr>
            <w:tcW w:w="1692" w:type="dxa"/>
            <w:vAlign w:val="center"/>
          </w:tcPr>
          <w:p w:rsidR="00D617EC" w:rsidRDefault="003463B0" w:rsidP="00F82E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</w:t>
            </w:r>
            <w:r w:rsidR="0054681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78,53</w:t>
            </w:r>
          </w:p>
        </w:tc>
      </w:tr>
      <w:tr w:rsidR="009D0943" w:rsidTr="00F82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bottom w:val="single" w:sz="4" w:space="0" w:color="DE6A5C" w:themeColor="accent2" w:themeTint="99"/>
            </w:tcBorders>
            <w:vAlign w:val="center"/>
          </w:tcPr>
          <w:p w:rsidR="009D0943" w:rsidRDefault="009D0943" w:rsidP="00F82E1D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Bluetooth</w:t>
            </w:r>
          </w:p>
        </w:tc>
        <w:tc>
          <w:tcPr>
            <w:tcW w:w="1817" w:type="dxa"/>
            <w:tcBorders>
              <w:bottom w:val="single" w:sz="4" w:space="0" w:color="DE6A5C" w:themeColor="accent2" w:themeTint="99"/>
            </w:tcBorders>
            <w:vAlign w:val="center"/>
          </w:tcPr>
          <w:p w:rsidR="009D0943" w:rsidRDefault="009D0943" w:rsidP="00F82E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SunFounder Bluetooth HC-06 RS232</w:t>
            </w:r>
          </w:p>
        </w:tc>
        <w:tc>
          <w:tcPr>
            <w:tcW w:w="1718" w:type="dxa"/>
            <w:tcBorders>
              <w:bottom w:val="single" w:sz="4" w:space="0" w:color="DE6A5C" w:themeColor="accent2" w:themeTint="99"/>
            </w:tcBorders>
            <w:vAlign w:val="center"/>
          </w:tcPr>
          <w:p w:rsidR="009D0943" w:rsidRDefault="009D0943" w:rsidP="00F82E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2" w:type="dxa"/>
            <w:vAlign w:val="center"/>
          </w:tcPr>
          <w:p w:rsidR="009D0943" w:rsidRDefault="009D0943" w:rsidP="00F82E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€ 8,99</w:t>
            </w:r>
          </w:p>
        </w:tc>
        <w:tc>
          <w:tcPr>
            <w:tcW w:w="1692" w:type="dxa"/>
            <w:vAlign w:val="center"/>
          </w:tcPr>
          <w:p w:rsidR="009D0943" w:rsidRDefault="009D0943" w:rsidP="00F82E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R$ 37</w:t>
            </w:r>
            <w:r w:rsidR="00C230AD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  <w:tr w:rsidR="00DC14D8" w:rsidTr="00F82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bottom w:val="single" w:sz="4" w:space="0" w:color="DE6A5C" w:themeColor="accent2" w:themeTint="99"/>
            </w:tcBorders>
            <w:vAlign w:val="center"/>
          </w:tcPr>
          <w:p w:rsidR="00DC14D8" w:rsidRPr="00F82E1D" w:rsidRDefault="00F82E1D" w:rsidP="00F82E1D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Adaptador MIDI</w:t>
            </w:r>
          </w:p>
        </w:tc>
        <w:tc>
          <w:tcPr>
            <w:tcW w:w="1817" w:type="dxa"/>
            <w:tcBorders>
              <w:bottom w:val="single" w:sz="4" w:space="0" w:color="DE6A5C" w:themeColor="accent2" w:themeTint="99"/>
            </w:tcBorders>
            <w:vAlign w:val="center"/>
          </w:tcPr>
          <w:p w:rsidR="00DC14D8" w:rsidRPr="00DC14D8" w:rsidRDefault="00DC14D8" w:rsidP="00F82E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DC14D8">
              <w:rPr>
                <w:rStyle w:val="Strong"/>
                <w:rFonts w:ascii="Arial" w:hAnsi="Arial" w:cs="Arial"/>
                <w:b w:val="0"/>
                <w:color w:val="333333"/>
                <w:sz w:val="24"/>
                <w:szCs w:val="24"/>
                <w:shd w:val="clear" w:color="auto" w:fill="FFFFFF"/>
                <w:lang w:val="en-US"/>
              </w:rPr>
              <w:t>Adapt</w:t>
            </w:r>
            <w:r>
              <w:rPr>
                <w:rStyle w:val="Strong"/>
                <w:rFonts w:ascii="Arial" w:hAnsi="Arial" w:cs="Arial"/>
                <w:b w:val="0"/>
                <w:color w:val="333333"/>
                <w:sz w:val="24"/>
                <w:szCs w:val="24"/>
                <w:shd w:val="clear" w:color="auto" w:fill="FFFFFF"/>
                <w:lang w:val="en-US"/>
              </w:rPr>
              <w:t>ador</w:t>
            </w:r>
            <w:r w:rsidRPr="00DC14D8">
              <w:rPr>
                <w:rStyle w:val="Strong"/>
                <w:rFonts w:ascii="Arial" w:hAnsi="Arial" w:cs="Arial"/>
                <w:b w:val="0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USB </w:t>
            </w:r>
            <w:r>
              <w:rPr>
                <w:rStyle w:val="Strong"/>
                <w:rFonts w:ascii="Arial" w:hAnsi="Arial" w:cs="Arial"/>
                <w:b w:val="0"/>
                <w:color w:val="333333"/>
                <w:sz w:val="24"/>
                <w:szCs w:val="24"/>
                <w:shd w:val="clear" w:color="auto" w:fill="FFFFFF"/>
                <w:lang w:val="en-US"/>
              </w:rPr>
              <w:t>para</w:t>
            </w:r>
            <w:r w:rsidRPr="00DC14D8">
              <w:rPr>
                <w:rStyle w:val="Strong"/>
                <w:rFonts w:ascii="Arial" w:hAnsi="Arial" w:cs="Arial"/>
                <w:b w:val="0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Midi In-Out</w:t>
            </w:r>
          </w:p>
        </w:tc>
        <w:tc>
          <w:tcPr>
            <w:tcW w:w="1718" w:type="dxa"/>
            <w:tcBorders>
              <w:bottom w:val="single" w:sz="4" w:space="0" w:color="DE6A5C" w:themeColor="accent2" w:themeTint="99"/>
            </w:tcBorders>
            <w:vAlign w:val="center"/>
          </w:tcPr>
          <w:p w:rsidR="00DC14D8" w:rsidRDefault="00DC14D8" w:rsidP="00F82E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2" w:type="dxa"/>
            <w:vAlign w:val="center"/>
          </w:tcPr>
          <w:p w:rsidR="00DC14D8" w:rsidRDefault="00DC14D8" w:rsidP="00F82E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€ 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1692" w:type="dxa"/>
            <w:vAlign w:val="center"/>
          </w:tcPr>
          <w:p w:rsidR="00DC14D8" w:rsidRDefault="00DC14D8" w:rsidP="00F82E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R$ 34,04</w:t>
            </w:r>
          </w:p>
        </w:tc>
      </w:tr>
      <w:tr w:rsidR="009D0943" w:rsidTr="003E6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6" w:type="dxa"/>
            <w:gridSpan w:val="3"/>
            <w:tcBorders>
              <w:left w:val="nil"/>
              <w:bottom w:val="nil"/>
            </w:tcBorders>
          </w:tcPr>
          <w:p w:rsidR="009D0943" w:rsidRDefault="009D0943" w:rsidP="009D09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2" w:type="dxa"/>
          </w:tcPr>
          <w:p w:rsidR="009D0943" w:rsidRDefault="009D0943" w:rsidP="009D09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Preço total:</w:t>
            </w:r>
          </w:p>
        </w:tc>
        <w:tc>
          <w:tcPr>
            <w:tcW w:w="1692" w:type="dxa"/>
          </w:tcPr>
          <w:p w:rsidR="009D0943" w:rsidRDefault="00C230AD" w:rsidP="00DC14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R$ </w:t>
            </w:r>
            <w:r w:rsidR="00DC14D8">
              <w:rPr>
                <w:rFonts w:ascii="Arial" w:hAnsi="Arial" w:cs="Arial"/>
                <w:sz w:val="24"/>
                <w:szCs w:val="24"/>
              </w:rPr>
              <w:t>207</w:t>
            </w:r>
            <w:r>
              <w:rPr>
                <w:rFonts w:ascii="Arial" w:hAnsi="Arial" w:cs="Arial"/>
                <w:sz w:val="24"/>
                <w:szCs w:val="24"/>
              </w:rPr>
              <w:t>,1</w:t>
            </w:r>
            <w:r w:rsidR="00DC14D8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</w:tbl>
    <w:p w:rsidR="002E19D5" w:rsidRDefault="002E19D5" w:rsidP="006F409F">
      <w:pPr>
        <w:spacing w:after="0"/>
        <w:jc w:val="both"/>
      </w:pPr>
    </w:p>
    <w:p w:rsidR="00B47EBA" w:rsidRPr="002E19D5" w:rsidRDefault="002E19D5" w:rsidP="002E19D5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2E19D5">
        <w:rPr>
          <w:rFonts w:ascii="Arial" w:hAnsi="Arial" w:cs="Arial"/>
          <w:sz w:val="24"/>
          <w:szCs w:val="24"/>
        </w:rPr>
        <w:lastRenderedPageBreak/>
        <w:t>Do orçamento inicial, ainda sobra</w:t>
      </w:r>
      <w:r w:rsidR="00A61866">
        <w:rPr>
          <w:rFonts w:ascii="Arial" w:hAnsi="Arial" w:cs="Arial"/>
          <w:sz w:val="24"/>
          <w:szCs w:val="24"/>
        </w:rPr>
        <w:t>m</w:t>
      </w:r>
      <w:r w:rsidRPr="002E19D5">
        <w:rPr>
          <w:rFonts w:ascii="Arial" w:hAnsi="Arial" w:cs="Arial"/>
          <w:sz w:val="24"/>
          <w:szCs w:val="24"/>
        </w:rPr>
        <w:t xml:space="preserve"> R$</w:t>
      </w:r>
      <w:r w:rsidR="00A61866">
        <w:rPr>
          <w:rFonts w:ascii="Arial" w:hAnsi="Arial" w:cs="Arial"/>
          <w:sz w:val="24"/>
          <w:szCs w:val="24"/>
        </w:rPr>
        <w:t xml:space="preserve"> </w:t>
      </w:r>
      <w:r w:rsidR="002108A2">
        <w:rPr>
          <w:rFonts w:ascii="Arial" w:hAnsi="Arial" w:cs="Arial"/>
          <w:sz w:val="24"/>
          <w:szCs w:val="24"/>
        </w:rPr>
        <w:t>292</w:t>
      </w:r>
      <w:bookmarkStart w:id="18" w:name="_GoBack"/>
      <w:bookmarkEnd w:id="18"/>
      <w:r w:rsidRPr="002E19D5">
        <w:rPr>
          <w:rFonts w:ascii="Arial" w:hAnsi="Arial" w:cs="Arial"/>
          <w:sz w:val="24"/>
          <w:szCs w:val="24"/>
        </w:rPr>
        <w:t>,</w:t>
      </w:r>
      <w:r w:rsidR="002108A2">
        <w:rPr>
          <w:rFonts w:ascii="Arial" w:hAnsi="Arial" w:cs="Arial"/>
          <w:sz w:val="24"/>
          <w:szCs w:val="24"/>
        </w:rPr>
        <w:t>82</w:t>
      </w:r>
      <w:r w:rsidRPr="002E19D5">
        <w:rPr>
          <w:rFonts w:ascii="Arial" w:hAnsi="Arial" w:cs="Arial"/>
          <w:sz w:val="24"/>
          <w:szCs w:val="24"/>
        </w:rPr>
        <w:t xml:space="preserve"> </w:t>
      </w:r>
      <w:r w:rsidR="00CC0CF2">
        <w:rPr>
          <w:rFonts w:ascii="Arial" w:hAnsi="Arial" w:cs="Arial"/>
          <w:sz w:val="24"/>
          <w:szCs w:val="24"/>
        </w:rPr>
        <w:t xml:space="preserve">(trezentos e vinte e seis reais e oitenta e seis centavos) </w:t>
      </w:r>
      <w:r w:rsidRPr="002E19D5">
        <w:rPr>
          <w:rFonts w:ascii="Arial" w:hAnsi="Arial" w:cs="Arial"/>
          <w:sz w:val="24"/>
          <w:szCs w:val="24"/>
        </w:rPr>
        <w:t xml:space="preserve">para componentes eletrônicos básicos, placa de circuito impresso e </w:t>
      </w:r>
      <w:r w:rsidR="007432EA">
        <w:rPr>
          <w:rFonts w:ascii="Arial" w:hAnsi="Arial" w:cs="Arial"/>
          <w:sz w:val="24"/>
          <w:szCs w:val="24"/>
        </w:rPr>
        <w:t>invólucro do produto</w:t>
      </w:r>
      <w:r w:rsidRPr="002E19D5">
        <w:rPr>
          <w:rFonts w:ascii="Arial" w:hAnsi="Arial" w:cs="Arial"/>
          <w:sz w:val="24"/>
          <w:szCs w:val="24"/>
        </w:rPr>
        <w:t>. Cabe ressaltar que ainda há uma margem de erro de R$</w:t>
      </w:r>
      <w:r w:rsidR="00243ABF">
        <w:rPr>
          <w:rFonts w:ascii="Arial" w:hAnsi="Arial" w:cs="Arial"/>
          <w:sz w:val="24"/>
          <w:szCs w:val="24"/>
        </w:rPr>
        <w:t xml:space="preserve"> </w:t>
      </w:r>
      <w:r w:rsidRPr="002E19D5">
        <w:rPr>
          <w:rFonts w:ascii="Arial" w:hAnsi="Arial" w:cs="Arial"/>
          <w:sz w:val="24"/>
          <w:szCs w:val="24"/>
        </w:rPr>
        <w:t>1</w:t>
      </w:r>
      <w:r w:rsidR="007432EA">
        <w:rPr>
          <w:rFonts w:ascii="Arial" w:hAnsi="Arial" w:cs="Arial"/>
          <w:sz w:val="24"/>
          <w:szCs w:val="24"/>
        </w:rPr>
        <w:t>5</w:t>
      </w:r>
      <w:r w:rsidRPr="002E19D5">
        <w:rPr>
          <w:rFonts w:ascii="Arial" w:hAnsi="Arial" w:cs="Arial"/>
          <w:sz w:val="24"/>
          <w:szCs w:val="24"/>
        </w:rPr>
        <w:t>0,00 (</w:t>
      </w:r>
      <w:r w:rsidR="006072B4">
        <w:rPr>
          <w:rFonts w:ascii="Arial" w:hAnsi="Arial" w:cs="Arial"/>
          <w:sz w:val="24"/>
          <w:szCs w:val="24"/>
        </w:rPr>
        <w:t>3</w:t>
      </w:r>
      <w:r w:rsidRPr="002E19D5">
        <w:rPr>
          <w:rFonts w:ascii="Arial" w:hAnsi="Arial" w:cs="Arial"/>
          <w:sz w:val="24"/>
          <w:szCs w:val="24"/>
        </w:rPr>
        <w:t>0% além do orçamento inicial) que pode ser gasta.</w:t>
      </w:r>
    </w:p>
    <w:p w:rsidR="002E19D5" w:rsidRPr="002E19D5" w:rsidRDefault="002E19D5" w:rsidP="006F409F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19" w:name="_Toc437466984"/>
      <w:r>
        <w:rPr>
          <w:rFonts w:ascii="Arial" w:hAnsi="Arial" w:cs="Arial"/>
          <w:color w:val="9D3511"/>
          <w:sz w:val="32"/>
          <w:szCs w:val="32"/>
        </w:rPr>
        <w:t>Designação de tarefas</w:t>
      </w:r>
      <w:bookmarkEnd w:id="19"/>
    </w:p>
    <w:p w:rsidR="00FC71AC" w:rsidRPr="00843BB8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EB261D" w:rsidRPr="00843BB8" w:rsidRDefault="00FC71AC" w:rsidP="00FC71AC">
      <w:pPr>
        <w:spacing w:after="0"/>
        <w:ind w:left="567"/>
        <w:jc w:val="both"/>
        <w:rPr>
          <w:rFonts w:ascii="Arial" w:hAnsi="Arial" w:cs="Arial"/>
        </w:rPr>
      </w:pPr>
      <w:r w:rsidRPr="00843BB8">
        <w:rPr>
          <w:rFonts w:ascii="Arial" w:hAnsi="Arial" w:cs="Arial"/>
        </w:rPr>
        <w:t xml:space="preserve"> </w:t>
      </w:r>
      <w:r w:rsidR="00EB261D" w:rsidRPr="00843BB8">
        <w:rPr>
          <w:rFonts w:ascii="Arial" w:hAnsi="Arial" w:cs="Arial"/>
        </w:rPr>
        <w:t>[incluir link para o documento citado].</w:t>
      </w: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20" w:name="_Toc437466985"/>
      <w:r>
        <w:rPr>
          <w:rFonts w:ascii="Arial" w:hAnsi="Arial" w:cs="Arial"/>
          <w:color w:val="9D3511"/>
          <w:sz w:val="32"/>
          <w:szCs w:val="32"/>
        </w:rPr>
        <w:t>Cronograma</w:t>
      </w:r>
      <w:bookmarkEnd w:id="20"/>
    </w:p>
    <w:p w:rsidR="00FC71AC" w:rsidRPr="00843BB8" w:rsidRDefault="00FC71AC" w:rsidP="00FC71AC">
      <w:pPr>
        <w:pBdr>
          <w:top w:val="single" w:sz="4" w:space="1" w:color="auto"/>
        </w:pBdr>
        <w:spacing w:after="0"/>
        <w:ind w:left="567"/>
        <w:rPr>
          <w:rFonts w:ascii="Arial" w:hAnsi="Arial" w:cs="Arial"/>
        </w:rPr>
      </w:pPr>
    </w:p>
    <w:p w:rsidR="00EB261D" w:rsidRPr="00843BB8" w:rsidRDefault="00FC71AC" w:rsidP="00FC71AC">
      <w:pPr>
        <w:spacing w:after="0"/>
        <w:ind w:left="567"/>
        <w:jc w:val="both"/>
        <w:rPr>
          <w:rFonts w:ascii="Arial" w:hAnsi="Arial" w:cs="Arial"/>
        </w:rPr>
      </w:pPr>
      <w:r w:rsidRPr="00843BB8">
        <w:rPr>
          <w:rFonts w:ascii="Arial" w:hAnsi="Arial" w:cs="Arial"/>
        </w:rPr>
        <w:t xml:space="preserve"> </w:t>
      </w:r>
      <w:r w:rsidR="00EB261D" w:rsidRPr="00843BB8">
        <w:rPr>
          <w:rFonts w:ascii="Arial" w:hAnsi="Arial" w:cs="Arial"/>
        </w:rPr>
        <w:t>[incluir link para o documento citado].</w:t>
      </w:r>
    </w:p>
    <w:p w:rsidR="00CD1447" w:rsidRPr="00176871" w:rsidRDefault="00176871" w:rsidP="00FC71AC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21" w:name="_Toc437466986"/>
      <w:r>
        <w:rPr>
          <w:rFonts w:ascii="Arial" w:hAnsi="Arial" w:cs="Arial"/>
          <w:color w:val="9D3511"/>
          <w:sz w:val="32"/>
          <w:szCs w:val="32"/>
        </w:rPr>
        <w:t>Acompanhamento de Projeto e auxiliares de gerenciamento</w:t>
      </w:r>
      <w:bookmarkEnd w:id="21"/>
    </w:p>
    <w:p w:rsidR="00FC71AC" w:rsidRPr="002C0770" w:rsidRDefault="00FC71AC" w:rsidP="002C0770">
      <w:pPr>
        <w:pBdr>
          <w:top w:val="single" w:sz="4" w:space="1" w:color="auto"/>
        </w:pBd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:rsidR="00EB261D" w:rsidRDefault="002C0770" w:rsidP="002C0770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2C0770">
        <w:rPr>
          <w:rFonts w:ascii="Arial" w:hAnsi="Arial" w:cs="Arial"/>
          <w:sz w:val="24"/>
          <w:szCs w:val="24"/>
        </w:rPr>
        <w:t xml:space="preserve">Para que os </w:t>
      </w:r>
      <w:r w:rsidR="00D23DA3">
        <w:rPr>
          <w:rFonts w:ascii="Arial" w:hAnsi="Arial" w:cs="Arial"/>
          <w:sz w:val="24"/>
          <w:szCs w:val="24"/>
        </w:rPr>
        <w:t>patrocinadores</w:t>
      </w:r>
      <w:r w:rsidRPr="002C0770">
        <w:rPr>
          <w:rFonts w:ascii="Arial" w:hAnsi="Arial" w:cs="Arial"/>
          <w:sz w:val="24"/>
          <w:szCs w:val="24"/>
        </w:rPr>
        <w:t xml:space="preserve"> possam fazer um bom acompanhamento do projeto, e para que este tenha um bom andamento, foram definidas datas para a entrega de “deliverables”. Os “deliverables” são parte do projeto e são entregues a cada duas semanas. Além da data e da especificação do que será entregue, consta ainda na tabela abaixo quem será o auxiliar de gerente responsável pela apresentação do projeto na data prevista.</w:t>
      </w:r>
    </w:p>
    <w:p w:rsidR="001A78F3" w:rsidRDefault="001A78F3" w:rsidP="002C0770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435"/>
        <w:gridCol w:w="2430"/>
        <w:gridCol w:w="4765"/>
      </w:tblGrid>
      <w:tr w:rsidR="001D228F" w:rsidTr="00C86E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:rsidR="001D228F" w:rsidRDefault="001D228F" w:rsidP="001D22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  <w:tc>
          <w:tcPr>
            <w:tcW w:w="2430" w:type="dxa"/>
          </w:tcPr>
          <w:p w:rsidR="001D228F" w:rsidRDefault="001D228F" w:rsidP="001D22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 de gerente</w:t>
            </w:r>
          </w:p>
        </w:tc>
        <w:tc>
          <w:tcPr>
            <w:tcW w:w="4765" w:type="dxa"/>
          </w:tcPr>
          <w:p w:rsidR="001D228F" w:rsidRDefault="001D228F" w:rsidP="00772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Deli</w:t>
            </w:r>
            <w:r w:rsidR="00772768"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erable</w:t>
            </w:r>
          </w:p>
        </w:tc>
      </w:tr>
      <w:tr w:rsidR="001D228F" w:rsidTr="00C86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:rsidR="00C86EC9" w:rsidRPr="00C86EC9" w:rsidRDefault="00C86EC9" w:rsidP="00C86EC9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86EC9">
              <w:rPr>
                <w:rFonts w:ascii="Arial" w:hAnsi="Arial" w:cs="Arial"/>
                <w:b w:val="0"/>
                <w:sz w:val="24"/>
                <w:szCs w:val="24"/>
              </w:rPr>
              <w:t>15/04/2016</w:t>
            </w:r>
          </w:p>
        </w:tc>
        <w:tc>
          <w:tcPr>
            <w:tcW w:w="2430" w:type="dxa"/>
          </w:tcPr>
          <w:p w:rsidR="001D228F" w:rsidRPr="00C86EC9" w:rsidRDefault="001D228F" w:rsidP="00C86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65" w:type="dxa"/>
          </w:tcPr>
          <w:p w:rsidR="001D228F" w:rsidRPr="00C86EC9" w:rsidRDefault="001D228F" w:rsidP="00C86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86EC9" w:rsidTr="00C86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:rsidR="00C86EC9" w:rsidRPr="00C86EC9" w:rsidRDefault="00C86EC9" w:rsidP="00C86EC9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86EC9">
              <w:rPr>
                <w:rFonts w:ascii="Arial" w:hAnsi="Arial" w:cs="Arial"/>
                <w:b w:val="0"/>
                <w:sz w:val="24"/>
                <w:szCs w:val="24"/>
              </w:rPr>
              <w:t>29/04/2016</w:t>
            </w:r>
          </w:p>
        </w:tc>
        <w:tc>
          <w:tcPr>
            <w:tcW w:w="2430" w:type="dxa"/>
          </w:tcPr>
          <w:p w:rsidR="00C86EC9" w:rsidRPr="00C86EC9" w:rsidRDefault="00C86EC9" w:rsidP="00C86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65" w:type="dxa"/>
          </w:tcPr>
          <w:p w:rsidR="00C86EC9" w:rsidRPr="00C86EC9" w:rsidRDefault="00C86EC9" w:rsidP="00C86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86EC9" w:rsidTr="00C86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:rsidR="00C86EC9" w:rsidRPr="00C86EC9" w:rsidRDefault="00C86EC9" w:rsidP="00C86EC9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86EC9">
              <w:rPr>
                <w:rFonts w:ascii="Arial" w:hAnsi="Arial" w:cs="Arial"/>
                <w:b w:val="0"/>
                <w:sz w:val="24"/>
                <w:szCs w:val="24"/>
              </w:rPr>
              <w:t>13/05/2016</w:t>
            </w:r>
          </w:p>
        </w:tc>
        <w:tc>
          <w:tcPr>
            <w:tcW w:w="2430" w:type="dxa"/>
          </w:tcPr>
          <w:p w:rsidR="00C86EC9" w:rsidRPr="00C86EC9" w:rsidRDefault="00C86EC9" w:rsidP="00C86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65" w:type="dxa"/>
          </w:tcPr>
          <w:p w:rsidR="00C86EC9" w:rsidRPr="00C86EC9" w:rsidRDefault="00C86EC9" w:rsidP="00C86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86EC9" w:rsidTr="00C86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:rsidR="00C86EC9" w:rsidRPr="00C86EC9" w:rsidRDefault="00C86EC9" w:rsidP="00C86EC9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86EC9">
              <w:rPr>
                <w:rFonts w:ascii="Arial" w:hAnsi="Arial" w:cs="Arial"/>
                <w:b w:val="0"/>
                <w:sz w:val="24"/>
                <w:szCs w:val="24"/>
              </w:rPr>
              <w:t>27/05/2016</w:t>
            </w:r>
          </w:p>
        </w:tc>
        <w:tc>
          <w:tcPr>
            <w:tcW w:w="2430" w:type="dxa"/>
          </w:tcPr>
          <w:p w:rsidR="00C86EC9" w:rsidRPr="00C86EC9" w:rsidRDefault="00C86EC9" w:rsidP="00C86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65" w:type="dxa"/>
          </w:tcPr>
          <w:p w:rsidR="00C86EC9" w:rsidRPr="00C86EC9" w:rsidRDefault="00C86EC9" w:rsidP="00C86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86EC9" w:rsidTr="00C86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:rsidR="00C86EC9" w:rsidRPr="00C86EC9" w:rsidRDefault="00C86EC9" w:rsidP="00C86EC9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86EC9">
              <w:rPr>
                <w:rFonts w:ascii="Arial" w:hAnsi="Arial" w:cs="Arial"/>
                <w:b w:val="0"/>
                <w:sz w:val="24"/>
                <w:szCs w:val="24"/>
              </w:rPr>
              <w:t>10/06/2016</w:t>
            </w:r>
          </w:p>
        </w:tc>
        <w:tc>
          <w:tcPr>
            <w:tcW w:w="2430" w:type="dxa"/>
          </w:tcPr>
          <w:p w:rsidR="00C86EC9" w:rsidRPr="00C86EC9" w:rsidRDefault="00C86EC9" w:rsidP="00C86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65" w:type="dxa"/>
          </w:tcPr>
          <w:p w:rsidR="00C86EC9" w:rsidRPr="00C86EC9" w:rsidRDefault="00C86EC9" w:rsidP="00C86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86EC9" w:rsidTr="00C86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:rsidR="00C86EC9" w:rsidRPr="00C86EC9" w:rsidRDefault="00C86EC9" w:rsidP="00C86EC9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86EC9">
              <w:rPr>
                <w:rFonts w:ascii="Arial" w:hAnsi="Arial" w:cs="Arial"/>
                <w:b w:val="0"/>
                <w:sz w:val="24"/>
                <w:szCs w:val="24"/>
              </w:rPr>
              <w:t>24/06/2016</w:t>
            </w:r>
          </w:p>
        </w:tc>
        <w:tc>
          <w:tcPr>
            <w:tcW w:w="2430" w:type="dxa"/>
          </w:tcPr>
          <w:p w:rsidR="00C86EC9" w:rsidRPr="00C86EC9" w:rsidRDefault="00C86EC9" w:rsidP="00C86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65" w:type="dxa"/>
          </w:tcPr>
          <w:p w:rsidR="00C86EC9" w:rsidRPr="00C86EC9" w:rsidRDefault="00C86EC9" w:rsidP="00C86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D4F86" w:rsidRPr="002C0770" w:rsidRDefault="002D4F86" w:rsidP="002C0770">
      <w:pPr>
        <w:spacing w:after="0"/>
        <w:ind w:left="360" w:firstLine="360"/>
        <w:jc w:val="both"/>
        <w:rPr>
          <w:rFonts w:ascii="Arial" w:hAnsi="Arial" w:cs="Arial"/>
          <w:sz w:val="24"/>
          <w:szCs w:val="24"/>
        </w:rPr>
      </w:pPr>
    </w:p>
    <w:p w:rsidR="003E0E03" w:rsidRDefault="003E0E0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B6E1D" w:rsidRPr="00176871" w:rsidRDefault="00BB6E1D" w:rsidP="00BB6E1D">
      <w:pPr>
        <w:pStyle w:val="Heading1"/>
        <w:numPr>
          <w:ilvl w:val="0"/>
          <w:numId w:val="14"/>
        </w:numPr>
        <w:ind w:left="567" w:hanging="425"/>
        <w:rPr>
          <w:rFonts w:ascii="Arial" w:hAnsi="Arial" w:cs="Arial"/>
          <w:color w:val="9D3511"/>
          <w:sz w:val="32"/>
          <w:szCs w:val="32"/>
        </w:rPr>
      </w:pPr>
      <w:bookmarkStart w:id="22" w:name="_Toc437466987"/>
      <w:r>
        <w:rPr>
          <w:rFonts w:ascii="Arial" w:hAnsi="Arial" w:cs="Arial"/>
          <w:color w:val="9D3511"/>
          <w:sz w:val="32"/>
          <w:szCs w:val="32"/>
        </w:rPr>
        <w:lastRenderedPageBreak/>
        <w:t>Bibliografia</w:t>
      </w:r>
      <w:bookmarkEnd w:id="22"/>
    </w:p>
    <w:p w:rsidR="00BB6E1D" w:rsidRDefault="00BB6E1D" w:rsidP="00435EC1">
      <w:pPr>
        <w:pBdr>
          <w:top w:val="single" w:sz="4" w:space="1" w:color="auto"/>
        </w:pBdr>
        <w:spacing w:after="0"/>
        <w:ind w:left="567"/>
        <w:jc w:val="both"/>
        <w:rPr>
          <w:rFonts w:ascii="Arial" w:hAnsi="Arial" w:cs="Arial"/>
        </w:rPr>
      </w:pPr>
    </w:p>
    <w:p w:rsidR="005142C0" w:rsidRPr="005142C0" w:rsidRDefault="005142C0" w:rsidP="00435EC1">
      <w:pPr>
        <w:pBdr>
          <w:top w:val="single" w:sz="4" w:space="1" w:color="auto"/>
        </w:pBdr>
        <w:spacing w:after="0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AMAZON. </w:t>
      </w:r>
      <w:r>
        <w:rPr>
          <w:rFonts w:ascii="Arial" w:hAnsi="Arial" w:cs="Arial"/>
          <w:b/>
        </w:rPr>
        <w:t xml:space="preserve">Amazon Deutschland. </w:t>
      </w:r>
      <w:r>
        <w:rPr>
          <w:rFonts w:ascii="Arial" w:hAnsi="Arial" w:cs="Arial"/>
        </w:rPr>
        <w:t>2015. Disponível em:</w:t>
      </w:r>
      <w:r w:rsidR="00435EC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&lt;</w:t>
      </w:r>
      <w:hyperlink r:id="rId14" w:history="1">
        <w:r w:rsidR="00B91738" w:rsidRPr="001C68FE">
          <w:rPr>
            <w:rStyle w:val="Hyperlink"/>
            <w:rFonts w:ascii="Arial" w:hAnsi="Arial" w:cs="Arial"/>
            <w:color w:val="000000" w:themeColor="text1"/>
            <w:u w:val="none"/>
          </w:rPr>
          <w:t>http://www.amazon.de</w:t>
        </w:r>
      </w:hyperlink>
      <w:r>
        <w:rPr>
          <w:rFonts w:ascii="Arial" w:hAnsi="Arial" w:cs="Arial"/>
        </w:rPr>
        <w:t>&gt;. Acesso em: 09 de dezembro de 2015.</w:t>
      </w:r>
    </w:p>
    <w:p w:rsidR="00BB6E1D" w:rsidRDefault="00BB6E1D" w:rsidP="00BB6E1D">
      <w:pPr>
        <w:spacing w:after="0"/>
        <w:ind w:left="567"/>
        <w:jc w:val="both"/>
        <w:rPr>
          <w:rFonts w:ascii="Arial" w:hAnsi="Arial" w:cs="Arial"/>
        </w:rPr>
      </w:pPr>
    </w:p>
    <w:p w:rsidR="009012D7" w:rsidRPr="00333D25" w:rsidRDefault="00333D25" w:rsidP="00BB6E1D">
      <w:pPr>
        <w:spacing w:after="0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MERCADOLIVRE. </w:t>
      </w:r>
      <w:r>
        <w:rPr>
          <w:rFonts w:ascii="Arial" w:hAnsi="Arial" w:cs="Arial"/>
          <w:b/>
        </w:rPr>
        <w:t xml:space="preserve">Mercado Livre Brasil. </w:t>
      </w:r>
      <w:r>
        <w:rPr>
          <w:rFonts w:ascii="Arial" w:hAnsi="Arial" w:cs="Arial"/>
        </w:rPr>
        <w:t>2015. Disponível em: &lt;</w:t>
      </w:r>
      <w:hyperlink r:id="rId15" w:history="1">
        <w:r w:rsidRPr="00333D25">
          <w:rPr>
            <w:rStyle w:val="Hyperlink"/>
            <w:rFonts w:ascii="Arial" w:hAnsi="Arial" w:cs="Arial"/>
            <w:color w:val="000000" w:themeColor="text1"/>
            <w:u w:val="none"/>
          </w:rPr>
          <w:t>http://www.mercadolivre.com.br</w:t>
        </w:r>
      </w:hyperlink>
      <w:r>
        <w:rPr>
          <w:rFonts w:ascii="Arial" w:hAnsi="Arial" w:cs="Arial"/>
        </w:rPr>
        <w:t>&gt;. Acesso em: 09 de dezembro de 2015.</w:t>
      </w:r>
    </w:p>
    <w:p w:rsidR="001D090B" w:rsidRPr="00843BB8" w:rsidRDefault="001D090B" w:rsidP="00A10AC3">
      <w:pPr>
        <w:rPr>
          <w:rFonts w:ascii="Arial" w:hAnsi="Arial" w:cs="Arial"/>
        </w:rPr>
      </w:pPr>
    </w:p>
    <w:sectPr w:rsidR="001D090B" w:rsidRPr="00843BB8" w:rsidSect="00A62A83">
      <w:headerReference w:type="even" r:id="rId16"/>
      <w:headerReference w:type="default" r:id="rId17"/>
      <w:footerReference w:type="even" r:id="rId18"/>
      <w:type w:val="continuous"/>
      <w:pgSz w:w="12240" w:h="15840" w:code="1"/>
      <w:pgMar w:top="1135" w:right="1800" w:bottom="1440" w:left="1800" w:header="284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51A4" w:rsidRDefault="008451A4">
      <w:r>
        <w:separator/>
      </w:r>
    </w:p>
  </w:endnote>
  <w:endnote w:type="continuationSeparator" w:id="0">
    <w:p w:rsidR="008451A4" w:rsidRDefault="00845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FE5" w:rsidRDefault="008451A4">
    <w:pPr>
      <w:pStyle w:val="Footer"/>
    </w:pPr>
    <w:sdt>
      <w:sdtPr>
        <w:rPr>
          <w:rFonts w:asciiTheme="majorHAnsi" w:eastAsiaTheme="majorEastAsia" w:hAnsiTheme="majorHAnsi" w:cstheme="majorBidi"/>
        </w:rPr>
        <w:id w:val="1875423277"/>
        <w:temporary/>
        <w:showingPlcHdr/>
      </w:sdtPr>
      <w:sdtEndPr/>
      <w:sdtContent>
        <w:r w:rsidR="00D44FE5">
          <w:rPr>
            <w:rFonts w:asciiTheme="majorHAnsi" w:eastAsiaTheme="majorEastAsia" w:hAnsiTheme="majorHAnsi" w:cstheme="majorBidi"/>
          </w:rPr>
          <w:t>[Type text]</w:t>
        </w:r>
      </w:sdtContent>
    </w:sdt>
    <w:r w:rsidR="00D44FE5">
      <w:fldChar w:fldCharType="begin"/>
    </w:r>
    <w:r w:rsidR="00D44FE5">
      <w:rPr>
        <w:rFonts w:ascii="Calibri" w:hAnsi="Calibri"/>
      </w:rPr>
      <w:instrText>[Digite o texto]</w:instrText>
    </w:r>
    <w:r w:rsidR="00D44FE5">
      <w:fldChar w:fldCharType="separate"/>
    </w:r>
    <w:r w:rsidR="00D44FE5">
      <w:rPr>
        <w:rFonts w:ascii="Calibri" w:hAnsi="Calibri"/>
      </w:rPr>
      <w:t xml:space="preserve">Página </w:t>
    </w:r>
    <w:r w:rsidR="00D44FE5">
      <w:rPr>
        <w:rFonts w:asciiTheme="majorHAnsi" w:eastAsiaTheme="majorEastAsia" w:hAnsiTheme="majorHAnsi" w:cstheme="majorBidi"/>
        <w:noProof/>
      </w:rPr>
      <w:fldChar w:fldCharType="end"/>
    </w:r>
    <w:r w:rsidR="00D44FE5">
      <w:t xml:space="preserve"> </w:t>
    </w:r>
    <w:r w:rsidR="00D44FE5">
      <w:t xml:space="preserve">PAGE   \* MERGEFORMAT </w:t>
    </w:r>
    <w:r w:rsidR="00D44FE5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0CC0CC8" wp14:editId="3F13448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62EDF1D3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D44FE5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138A9C9" wp14:editId="55D66D71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7575310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D44FE5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3177B2" wp14:editId="6AC9B3DD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C0689B5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51A4" w:rsidRDefault="008451A4">
      <w:r>
        <w:separator/>
      </w:r>
    </w:p>
  </w:footnote>
  <w:footnote w:type="continuationSeparator" w:id="0">
    <w:p w:rsidR="008451A4" w:rsidRDefault="008451A4">
      <w:r>
        <w:separator/>
      </w:r>
    </w:p>
  </w:footnote>
  <w:footnote w:type="continuationNotice" w:id="1">
    <w:p w:rsidR="008451A4" w:rsidRDefault="008451A4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FE5" w:rsidRDefault="00D44FE5">
    <w:pPr>
      <w:pStyle w:val="Header"/>
      <w:rPr>
        <w:rFonts w:asciiTheme="majorHAnsi" w:eastAsiaTheme="majorEastAsia" w:hAnsiTheme="majorHAnsi" w:cstheme="majorBidi"/>
      </w:rPr>
    </w:pPr>
    <w:r>
      <w:rPr>
        <w:rFonts w:ascii="Calibri" w:hAnsi="Calibri"/>
      </w:rPr>
      <w:t>Plano de Marketing da Adventure Works</w:t>
    </w:r>
  </w:p>
  <w:p w:rsidR="00D44FE5" w:rsidRDefault="00D44FE5">
    <w:pPr>
      <w:pStyle w:val="Header"/>
    </w:pPr>
    <w:r>
      <w:rPr>
        <w:rFonts w:asciiTheme="majorHAnsi" w:eastAsiaTheme="majorEastAsia" w:hAnsiTheme="majorHAnsi" w:cstheme="majorBidi"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7C989DB" wp14:editId="59BA4BA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9685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17ACF4D3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AF64A18" wp14:editId="35856C89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3335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5FBB8C1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AA19A3C" wp14:editId="04A6E12B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3335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36E49F06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FE5" w:rsidRDefault="00D44FE5">
    <w:pPr>
      <w:pStyle w:val="Header"/>
      <w:rPr>
        <w:rFonts w:ascii="Arial" w:hAnsi="Arial" w:cs="Arial"/>
        <w:b/>
        <w:sz w:val="24"/>
        <w:szCs w:val="24"/>
      </w:rPr>
    </w:pPr>
    <w:r w:rsidRPr="002B162A">
      <w:rPr>
        <w:rFonts w:ascii="Arial" w:eastAsiaTheme="majorEastAsia" w:hAnsi="Arial" w:cs="Arial"/>
        <w:b/>
        <w:noProof/>
        <w:sz w:val="24"/>
        <w:szCs w:val="24"/>
        <w:lang w:val="en-US" w:eastAsia="en-US"/>
      </w:rPr>
      <w:drawing>
        <wp:anchor distT="0" distB="0" distL="114300" distR="114300" simplePos="0" relativeHeight="251669504" behindDoc="0" locked="0" layoutInCell="1" allowOverlap="1" wp14:anchorId="20B54C65" wp14:editId="66407982">
          <wp:simplePos x="0" y="0"/>
          <wp:positionH relativeFrom="column">
            <wp:posOffset>-742950</wp:posOffset>
          </wp:positionH>
          <wp:positionV relativeFrom="paragraph">
            <wp:posOffset>-75565</wp:posOffset>
          </wp:positionV>
          <wp:extent cx="1495425" cy="553085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UTFP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5425" cy="5530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B162A">
      <w:rPr>
        <w:rFonts w:ascii="Arial" w:eastAsiaTheme="majorEastAsia" w:hAnsi="Arial" w:cs="Arial"/>
        <w:b/>
        <w:noProof/>
        <w:sz w:val="24"/>
        <w:szCs w:val="24"/>
        <w:lang w:val="en-US" w:eastAsia="en-US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5282609E" wp14:editId="6EC178E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486400" cy="170815"/>
              <wp:effectExtent l="0" t="0" r="0" b="0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44FE5" w:rsidRPr="00F660B3" w:rsidRDefault="00D44FE5">
                          <w:pPr>
                            <w:spacing w:after="0" w:line="240" w:lineRule="auto"/>
                            <w:jc w:val="right"/>
                          </w:pPr>
                          <w:r>
                            <w:t xml:space="preserve">Projeto: </w:t>
                          </w:r>
                          <w:sdt>
                            <w:sdtPr>
                              <w:alias w:val="Assunto"/>
                              <w:tag w:val=""/>
                              <w:id w:val="32705683"/>
                              <w:placeholder>
                                <w:docPart w:val="A4BC0B6BDC2B42DFAC173E72F7AEE24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lang w:val="en-US"/>
                                </w:rPr>
                                <w:t>Dalle Pad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82609E"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34" type="#_x0000_t202" style="position:absolute;margin-left:0;margin-top:0;width:6in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" o:allowincell="f" filled="f" stroked="f">
              <v:textbox style="mso-fit-shape-to-text:t" inset=",0,,0">
                <w:txbxContent>
                  <w:p w:rsidR="00D44FE5" w:rsidRPr="00F660B3" w:rsidRDefault="00D44FE5">
                    <w:pPr>
                      <w:spacing w:after="0" w:line="240" w:lineRule="auto"/>
                      <w:jc w:val="right"/>
                    </w:pPr>
                    <w:r>
                      <w:t xml:space="preserve">Projeto: </w:t>
                    </w:r>
                    <w:sdt>
                      <w:sdtPr>
                        <w:alias w:val="Assunto"/>
                        <w:tag w:val=""/>
                        <w:id w:val="32705683"/>
                        <w:placeholder>
                          <w:docPart w:val="A4BC0B6BDC2B42DFAC173E72F7AEE249"/>
                        </w:placeholder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r>
                          <w:rPr>
                            <w:lang w:val="en-US"/>
                          </w:rPr>
                          <w:t>Dalle Pad</w:t>
                        </w:r>
                      </w:sdtContent>
                    </w:sdt>
                  </w:p>
                </w:txbxContent>
              </v:textbox>
              <w10:wrap anchorx="margin" anchory="margin"/>
            </v:shape>
          </w:pict>
        </mc:Fallback>
      </mc:AlternateContent>
    </w:r>
    <w:r w:rsidRPr="002B162A">
      <w:rPr>
        <w:rFonts w:ascii="Arial" w:eastAsiaTheme="majorEastAsia" w:hAnsi="Arial" w:cs="Arial"/>
        <w:b/>
        <w:noProof/>
        <w:sz w:val="24"/>
        <w:szCs w:val="24"/>
        <w:lang w:val="en-US" w:eastAsia="en-US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0F48C250" wp14:editId="7553431D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1142365" cy="170815"/>
              <wp:effectExtent l="0" t="0" r="0" b="635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2365" cy="170815"/>
                      </a:xfrm>
                      <a:prstGeom prst="rect">
                        <a:avLst/>
                      </a:prstGeom>
                      <a:solidFill>
                        <a:srgbClr val="ED1C24"/>
                      </a:solidFill>
                      <a:extLst/>
                    </wps:spPr>
                    <wps:txbx>
                      <w:txbxContent>
                        <w:p w:rsidR="00D44FE5" w:rsidRDefault="00D44FE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2108A2" w:rsidRPr="002108A2">
                            <w:rPr>
                              <w:noProof/>
                              <w:color w:val="FFFFFF"/>
                            </w:rPr>
                            <w:t>19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48C250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35" type="#_x0000_t202" style="position:absolute;margin-left:38.75pt;margin-top:0;width:89.95pt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" o:allowincell="f" fillcolor="#ed1c24" stroked="f">
              <v:textbox style="mso-fit-shape-to-text:t" inset=",0,,0">
                <w:txbxContent>
                  <w:p w:rsidR="00D44FE5" w:rsidRDefault="00D44FE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2108A2" w:rsidRPr="002108A2">
                      <w:rPr>
                        <w:noProof/>
                        <w:color w:val="FFFFFF"/>
                      </w:rPr>
                      <w:t>19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2B162A">
      <w:rPr>
        <w:rFonts w:ascii="Arial" w:hAnsi="Arial" w:cs="Arial"/>
        <w:b/>
        <w:sz w:val="24"/>
        <w:szCs w:val="24"/>
      </w:rPr>
      <w:t>Universidade Tecnológica Federal do Paraná</w:t>
    </w:r>
  </w:p>
  <w:p w:rsidR="00D44FE5" w:rsidRPr="002B162A" w:rsidRDefault="00D44FE5">
    <w:pPr>
      <w:pStyle w:val="Header"/>
      <w:rPr>
        <w:rFonts w:ascii="Arial" w:hAnsi="Arial" w:cs="Arial"/>
        <w:sz w:val="24"/>
        <w:szCs w:val="24"/>
      </w:rPr>
    </w:pPr>
    <w:r w:rsidRPr="002B162A">
      <w:rPr>
        <w:rFonts w:ascii="Arial" w:hAnsi="Arial" w:cs="Arial"/>
        <w:sz w:val="24"/>
        <w:szCs w:val="24"/>
      </w:rPr>
      <w:t>Plano de Projeto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9" type="#_x0000_t75" style="width:11.25pt;height:11.25pt" o:bullet="t">
        <v:imagedata r:id="rId1" o:title="bullet1"/>
      </v:shape>
    </w:pict>
  </w:numPicBullet>
  <w:numPicBullet w:numPicBulletId="1">
    <w:pict>
      <v:shape id="_x0000_i1120" type="#_x0000_t75" style="width:11.25pt;height:11.25pt" o:bullet="t">
        <v:imagedata r:id="rId2" o:title="bullet2"/>
      </v:shape>
    </w:pict>
  </w:numPicBullet>
  <w:numPicBullet w:numPicBulletId="2">
    <w:pict>
      <v:shape id="_x0000_i1121" type="#_x0000_t75" style="width:11.25pt;height:11.25pt" o:bullet="t">
        <v:imagedata r:id="rId3" o:title="bullet3"/>
      </v:shape>
    </w:pict>
  </w:numPicBullet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0D2215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3A402C7"/>
    <w:multiLevelType w:val="multilevel"/>
    <w:tmpl w:val="858A8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8878B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910DEA"/>
    <w:multiLevelType w:val="multilevel"/>
    <w:tmpl w:val="858A8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8281F05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 w15:restartNumberingAfterBreak="0">
    <w:nsid w:val="3A935D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980948"/>
    <w:multiLevelType w:val="hybridMultilevel"/>
    <w:tmpl w:val="902C758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1E001B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064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F43638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 w15:restartNumberingAfterBreak="0">
    <w:nsid w:val="50AC0B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B82D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C6400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A4666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D60D71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2" w15:restartNumberingAfterBreak="0">
    <w:nsid w:val="652E6BBE"/>
    <w:multiLevelType w:val="hybridMultilevel"/>
    <w:tmpl w:val="2D8E1F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DE78A4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4" w15:restartNumberingAfterBreak="0">
    <w:nsid w:val="681C3588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5" w15:restartNumberingAfterBreak="0">
    <w:nsid w:val="689B41C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793835"/>
    <w:multiLevelType w:val="multilevel"/>
    <w:tmpl w:val="858A82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F06F3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4453FD7"/>
    <w:multiLevelType w:val="multilevel"/>
    <w:tmpl w:val="D66693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0" w15:restartNumberingAfterBreak="0">
    <w:nsid w:val="7DA6104F"/>
    <w:multiLevelType w:val="hybridMultilevel"/>
    <w:tmpl w:val="BF548E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21"/>
  </w:num>
  <w:num w:numId="4">
    <w:abstractNumId w:val="27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8"/>
  </w:num>
  <w:num w:numId="8">
    <w:abstractNumId w:val="32"/>
  </w:num>
  <w:num w:numId="9">
    <w:abstractNumId w:val="31"/>
  </w:num>
  <w:num w:numId="10">
    <w:abstractNumId w:val="7"/>
  </w:num>
  <w:num w:numId="11">
    <w:abstractNumId w:val="6"/>
  </w:num>
  <w:num w:numId="12">
    <w:abstractNumId w:val="14"/>
  </w:num>
  <w:num w:numId="13">
    <w:abstractNumId w:val="12"/>
  </w:num>
  <w:num w:numId="14">
    <w:abstractNumId w:val="11"/>
  </w:num>
  <w:num w:numId="15">
    <w:abstractNumId w:val="4"/>
  </w:num>
  <w:num w:numId="16">
    <w:abstractNumId w:val="28"/>
  </w:num>
  <w:num w:numId="17">
    <w:abstractNumId w:val="17"/>
  </w:num>
  <w:num w:numId="18">
    <w:abstractNumId w:val="13"/>
  </w:num>
  <w:num w:numId="19">
    <w:abstractNumId w:val="19"/>
  </w:num>
  <w:num w:numId="20">
    <w:abstractNumId w:val="1"/>
  </w:num>
  <w:num w:numId="21">
    <w:abstractNumId w:val="15"/>
  </w:num>
  <w:num w:numId="22">
    <w:abstractNumId w:val="25"/>
  </w:num>
  <w:num w:numId="23">
    <w:abstractNumId w:val="5"/>
  </w:num>
  <w:num w:numId="24">
    <w:abstractNumId w:val="16"/>
  </w:num>
  <w:num w:numId="25">
    <w:abstractNumId w:val="9"/>
  </w:num>
  <w:num w:numId="26">
    <w:abstractNumId w:val="26"/>
  </w:num>
  <w:num w:numId="27">
    <w:abstractNumId w:val="24"/>
  </w:num>
  <w:num w:numId="28">
    <w:abstractNumId w:val="23"/>
  </w:num>
  <w:num w:numId="29">
    <w:abstractNumId w:val="18"/>
  </w:num>
  <w:num w:numId="30">
    <w:abstractNumId w:val="29"/>
  </w:num>
  <w:num w:numId="31">
    <w:abstractNumId w:val="20"/>
  </w:num>
  <w:num w:numId="32">
    <w:abstractNumId w:val="10"/>
  </w:num>
  <w:num w:numId="33">
    <w:abstractNumId w:val="30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hyphenationZone w:val="425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8D4"/>
    <w:rsid w:val="00006B98"/>
    <w:rsid w:val="00010E4E"/>
    <w:rsid w:val="00010E5B"/>
    <w:rsid w:val="000145C7"/>
    <w:rsid w:val="0002064E"/>
    <w:rsid w:val="00020A77"/>
    <w:rsid w:val="00027701"/>
    <w:rsid w:val="00030266"/>
    <w:rsid w:val="00033F9B"/>
    <w:rsid w:val="00033FEB"/>
    <w:rsid w:val="00035D8D"/>
    <w:rsid w:val="000429E6"/>
    <w:rsid w:val="0005026F"/>
    <w:rsid w:val="00054AD9"/>
    <w:rsid w:val="00056692"/>
    <w:rsid w:val="00057013"/>
    <w:rsid w:val="000641D0"/>
    <w:rsid w:val="000725FB"/>
    <w:rsid w:val="00080D56"/>
    <w:rsid w:val="0008312F"/>
    <w:rsid w:val="00084AEF"/>
    <w:rsid w:val="0008670B"/>
    <w:rsid w:val="00092630"/>
    <w:rsid w:val="00092FC0"/>
    <w:rsid w:val="00095045"/>
    <w:rsid w:val="000A148D"/>
    <w:rsid w:val="000A6A55"/>
    <w:rsid w:val="000B4DA0"/>
    <w:rsid w:val="000B5830"/>
    <w:rsid w:val="000B77B3"/>
    <w:rsid w:val="000D4FDB"/>
    <w:rsid w:val="000D662B"/>
    <w:rsid w:val="000E0602"/>
    <w:rsid w:val="000E1F82"/>
    <w:rsid w:val="000E3A89"/>
    <w:rsid w:val="000F23A8"/>
    <w:rsid w:val="000F34D4"/>
    <w:rsid w:val="000F715C"/>
    <w:rsid w:val="0010043F"/>
    <w:rsid w:val="00101F05"/>
    <w:rsid w:val="001051C6"/>
    <w:rsid w:val="00107812"/>
    <w:rsid w:val="00125087"/>
    <w:rsid w:val="0012625A"/>
    <w:rsid w:val="00134334"/>
    <w:rsid w:val="00135C4D"/>
    <w:rsid w:val="00146DFC"/>
    <w:rsid w:val="00150680"/>
    <w:rsid w:val="00150C02"/>
    <w:rsid w:val="00154541"/>
    <w:rsid w:val="001553D8"/>
    <w:rsid w:val="00173C28"/>
    <w:rsid w:val="00174634"/>
    <w:rsid w:val="0017488E"/>
    <w:rsid w:val="0017501D"/>
    <w:rsid w:val="00176871"/>
    <w:rsid w:val="00182AB3"/>
    <w:rsid w:val="00190ED7"/>
    <w:rsid w:val="00194E91"/>
    <w:rsid w:val="001A56F1"/>
    <w:rsid w:val="001A78F3"/>
    <w:rsid w:val="001B540A"/>
    <w:rsid w:val="001C1388"/>
    <w:rsid w:val="001C66BB"/>
    <w:rsid w:val="001C68FE"/>
    <w:rsid w:val="001D090B"/>
    <w:rsid w:val="001D228F"/>
    <w:rsid w:val="001D5E8A"/>
    <w:rsid w:val="001D74EA"/>
    <w:rsid w:val="001D78F1"/>
    <w:rsid w:val="001E0899"/>
    <w:rsid w:val="001E189A"/>
    <w:rsid w:val="001E3BA7"/>
    <w:rsid w:val="001E5150"/>
    <w:rsid w:val="001E7D56"/>
    <w:rsid w:val="001F5476"/>
    <w:rsid w:val="00201D03"/>
    <w:rsid w:val="002057DA"/>
    <w:rsid w:val="0020595B"/>
    <w:rsid w:val="002108A2"/>
    <w:rsid w:val="0022546F"/>
    <w:rsid w:val="0022665A"/>
    <w:rsid w:val="00243ABF"/>
    <w:rsid w:val="00250C39"/>
    <w:rsid w:val="00267223"/>
    <w:rsid w:val="00267F18"/>
    <w:rsid w:val="00270123"/>
    <w:rsid w:val="0027067D"/>
    <w:rsid w:val="00271C49"/>
    <w:rsid w:val="00271E61"/>
    <w:rsid w:val="00277703"/>
    <w:rsid w:val="00281D0C"/>
    <w:rsid w:val="0028362B"/>
    <w:rsid w:val="00292CE8"/>
    <w:rsid w:val="002A07CB"/>
    <w:rsid w:val="002A1D2E"/>
    <w:rsid w:val="002A3E79"/>
    <w:rsid w:val="002B162A"/>
    <w:rsid w:val="002B4F8F"/>
    <w:rsid w:val="002C0770"/>
    <w:rsid w:val="002C5511"/>
    <w:rsid w:val="002C5D98"/>
    <w:rsid w:val="002C7BC0"/>
    <w:rsid w:val="002D2642"/>
    <w:rsid w:val="002D4F86"/>
    <w:rsid w:val="002E0174"/>
    <w:rsid w:val="002E0D14"/>
    <w:rsid w:val="002E19D5"/>
    <w:rsid w:val="002E1DA3"/>
    <w:rsid w:val="002E2FF0"/>
    <w:rsid w:val="002E5BD3"/>
    <w:rsid w:val="002F116B"/>
    <w:rsid w:val="002F2357"/>
    <w:rsid w:val="002F2BBC"/>
    <w:rsid w:val="002F4E17"/>
    <w:rsid w:val="002F5B6F"/>
    <w:rsid w:val="00300BFC"/>
    <w:rsid w:val="00306F2D"/>
    <w:rsid w:val="003260BA"/>
    <w:rsid w:val="00326E80"/>
    <w:rsid w:val="00331289"/>
    <w:rsid w:val="0033390D"/>
    <w:rsid w:val="00333D25"/>
    <w:rsid w:val="00343ACC"/>
    <w:rsid w:val="00343B1B"/>
    <w:rsid w:val="003444F3"/>
    <w:rsid w:val="00345919"/>
    <w:rsid w:val="003463B0"/>
    <w:rsid w:val="00346C59"/>
    <w:rsid w:val="003518CB"/>
    <w:rsid w:val="00352728"/>
    <w:rsid w:val="00357489"/>
    <w:rsid w:val="0036070A"/>
    <w:rsid w:val="00362A42"/>
    <w:rsid w:val="003662F8"/>
    <w:rsid w:val="003675F1"/>
    <w:rsid w:val="00374F08"/>
    <w:rsid w:val="0037530E"/>
    <w:rsid w:val="0037706C"/>
    <w:rsid w:val="00383A3E"/>
    <w:rsid w:val="003953F2"/>
    <w:rsid w:val="00395555"/>
    <w:rsid w:val="003A180C"/>
    <w:rsid w:val="003A2CAB"/>
    <w:rsid w:val="003A746B"/>
    <w:rsid w:val="003B2952"/>
    <w:rsid w:val="003B620C"/>
    <w:rsid w:val="003B6CAA"/>
    <w:rsid w:val="003B7D1C"/>
    <w:rsid w:val="003C158A"/>
    <w:rsid w:val="003C6F82"/>
    <w:rsid w:val="003D0884"/>
    <w:rsid w:val="003D1338"/>
    <w:rsid w:val="003E0E03"/>
    <w:rsid w:val="003E241D"/>
    <w:rsid w:val="003E3670"/>
    <w:rsid w:val="003E42AC"/>
    <w:rsid w:val="003E44DE"/>
    <w:rsid w:val="003E5FF3"/>
    <w:rsid w:val="003E6DF2"/>
    <w:rsid w:val="003F54D1"/>
    <w:rsid w:val="0040348F"/>
    <w:rsid w:val="00403C8D"/>
    <w:rsid w:val="00406908"/>
    <w:rsid w:val="00413E8B"/>
    <w:rsid w:val="00416BC3"/>
    <w:rsid w:val="00417536"/>
    <w:rsid w:val="00421416"/>
    <w:rsid w:val="00422363"/>
    <w:rsid w:val="00422AC5"/>
    <w:rsid w:val="004230B2"/>
    <w:rsid w:val="00427D72"/>
    <w:rsid w:val="004358EA"/>
    <w:rsid w:val="00435EC1"/>
    <w:rsid w:val="00450A5E"/>
    <w:rsid w:val="00451B6D"/>
    <w:rsid w:val="00455830"/>
    <w:rsid w:val="00466616"/>
    <w:rsid w:val="004733C5"/>
    <w:rsid w:val="00475296"/>
    <w:rsid w:val="00480FB1"/>
    <w:rsid w:val="00481EAE"/>
    <w:rsid w:val="004864FA"/>
    <w:rsid w:val="004903C8"/>
    <w:rsid w:val="0049606A"/>
    <w:rsid w:val="00497876"/>
    <w:rsid w:val="004A51BD"/>
    <w:rsid w:val="004A76F7"/>
    <w:rsid w:val="004B46D0"/>
    <w:rsid w:val="004B48D4"/>
    <w:rsid w:val="004B5314"/>
    <w:rsid w:val="004C1CC6"/>
    <w:rsid w:val="004C64F1"/>
    <w:rsid w:val="004C6F35"/>
    <w:rsid w:val="004D6BEC"/>
    <w:rsid w:val="004D73FE"/>
    <w:rsid w:val="004E59C3"/>
    <w:rsid w:val="004E798E"/>
    <w:rsid w:val="00502FFB"/>
    <w:rsid w:val="00505A0D"/>
    <w:rsid w:val="00510C22"/>
    <w:rsid w:val="005140FB"/>
    <w:rsid w:val="005142C0"/>
    <w:rsid w:val="00515EC0"/>
    <w:rsid w:val="00521FF5"/>
    <w:rsid w:val="005238C7"/>
    <w:rsid w:val="005346C4"/>
    <w:rsid w:val="005401C2"/>
    <w:rsid w:val="00543D21"/>
    <w:rsid w:val="005444C9"/>
    <w:rsid w:val="0054490C"/>
    <w:rsid w:val="00545E8F"/>
    <w:rsid w:val="0054681F"/>
    <w:rsid w:val="0054794E"/>
    <w:rsid w:val="00551A86"/>
    <w:rsid w:val="00553F2C"/>
    <w:rsid w:val="005549EE"/>
    <w:rsid w:val="005563FF"/>
    <w:rsid w:val="00561739"/>
    <w:rsid w:val="00561EA1"/>
    <w:rsid w:val="00570E86"/>
    <w:rsid w:val="00576564"/>
    <w:rsid w:val="00576707"/>
    <w:rsid w:val="0058764F"/>
    <w:rsid w:val="00587E66"/>
    <w:rsid w:val="005A3357"/>
    <w:rsid w:val="005A7659"/>
    <w:rsid w:val="005B1EF1"/>
    <w:rsid w:val="005B3ACA"/>
    <w:rsid w:val="005C0F56"/>
    <w:rsid w:val="005D18FF"/>
    <w:rsid w:val="005D67CD"/>
    <w:rsid w:val="005E2232"/>
    <w:rsid w:val="005E36D6"/>
    <w:rsid w:val="005E5171"/>
    <w:rsid w:val="005E6AF1"/>
    <w:rsid w:val="005E6F94"/>
    <w:rsid w:val="005F3B8D"/>
    <w:rsid w:val="00601CCD"/>
    <w:rsid w:val="00602407"/>
    <w:rsid w:val="006072B4"/>
    <w:rsid w:val="0061460B"/>
    <w:rsid w:val="00615A67"/>
    <w:rsid w:val="00617CFD"/>
    <w:rsid w:val="00620860"/>
    <w:rsid w:val="00620C57"/>
    <w:rsid w:val="0062571C"/>
    <w:rsid w:val="00630E3D"/>
    <w:rsid w:val="00634E99"/>
    <w:rsid w:val="006377DD"/>
    <w:rsid w:val="006426E9"/>
    <w:rsid w:val="00643D2E"/>
    <w:rsid w:val="00654EEE"/>
    <w:rsid w:val="0066069A"/>
    <w:rsid w:val="00660DF0"/>
    <w:rsid w:val="006672CF"/>
    <w:rsid w:val="00667555"/>
    <w:rsid w:val="00671178"/>
    <w:rsid w:val="006724CC"/>
    <w:rsid w:val="006733C6"/>
    <w:rsid w:val="00673D6D"/>
    <w:rsid w:val="00683EEA"/>
    <w:rsid w:val="00695F75"/>
    <w:rsid w:val="006970B1"/>
    <w:rsid w:val="00697ACE"/>
    <w:rsid w:val="006A1246"/>
    <w:rsid w:val="006A19ED"/>
    <w:rsid w:val="006A2565"/>
    <w:rsid w:val="006B320E"/>
    <w:rsid w:val="006B709D"/>
    <w:rsid w:val="006B7F76"/>
    <w:rsid w:val="006C15D1"/>
    <w:rsid w:val="006C4E95"/>
    <w:rsid w:val="006D695E"/>
    <w:rsid w:val="006E2B5B"/>
    <w:rsid w:val="006E3BEE"/>
    <w:rsid w:val="006E503F"/>
    <w:rsid w:val="006E6EA6"/>
    <w:rsid w:val="006F193A"/>
    <w:rsid w:val="006F409F"/>
    <w:rsid w:val="00702446"/>
    <w:rsid w:val="00702DFE"/>
    <w:rsid w:val="00704CA6"/>
    <w:rsid w:val="00720A4C"/>
    <w:rsid w:val="00721855"/>
    <w:rsid w:val="00723264"/>
    <w:rsid w:val="0072400D"/>
    <w:rsid w:val="007324C1"/>
    <w:rsid w:val="00732979"/>
    <w:rsid w:val="0073395E"/>
    <w:rsid w:val="007432EA"/>
    <w:rsid w:val="007517A6"/>
    <w:rsid w:val="0075232B"/>
    <w:rsid w:val="00752472"/>
    <w:rsid w:val="00755C64"/>
    <w:rsid w:val="00765BD2"/>
    <w:rsid w:val="00765DA1"/>
    <w:rsid w:val="00767B38"/>
    <w:rsid w:val="00771CE1"/>
    <w:rsid w:val="00772768"/>
    <w:rsid w:val="00785966"/>
    <w:rsid w:val="00785ED9"/>
    <w:rsid w:val="00786F61"/>
    <w:rsid w:val="00791BAA"/>
    <w:rsid w:val="007A4994"/>
    <w:rsid w:val="007A50F0"/>
    <w:rsid w:val="007A5C73"/>
    <w:rsid w:val="007A5D33"/>
    <w:rsid w:val="007A66A2"/>
    <w:rsid w:val="007B2764"/>
    <w:rsid w:val="007B65B9"/>
    <w:rsid w:val="007B77D5"/>
    <w:rsid w:val="007C0040"/>
    <w:rsid w:val="007D0165"/>
    <w:rsid w:val="007D0DF9"/>
    <w:rsid w:val="007D16DB"/>
    <w:rsid w:val="007D249B"/>
    <w:rsid w:val="007D3220"/>
    <w:rsid w:val="007D58DF"/>
    <w:rsid w:val="007D7594"/>
    <w:rsid w:val="007D7972"/>
    <w:rsid w:val="007E386C"/>
    <w:rsid w:val="007E6659"/>
    <w:rsid w:val="007F04DF"/>
    <w:rsid w:val="008013DB"/>
    <w:rsid w:val="008129EE"/>
    <w:rsid w:val="00813771"/>
    <w:rsid w:val="008150B0"/>
    <w:rsid w:val="00816CE9"/>
    <w:rsid w:val="00820CD5"/>
    <w:rsid w:val="008227CD"/>
    <w:rsid w:val="00824508"/>
    <w:rsid w:val="008267E6"/>
    <w:rsid w:val="00830D53"/>
    <w:rsid w:val="0083338B"/>
    <w:rsid w:val="008373AD"/>
    <w:rsid w:val="00843BB8"/>
    <w:rsid w:val="008451A4"/>
    <w:rsid w:val="008478FE"/>
    <w:rsid w:val="00851CD6"/>
    <w:rsid w:val="00853D7C"/>
    <w:rsid w:val="00860EE3"/>
    <w:rsid w:val="00863BF5"/>
    <w:rsid w:val="0086654F"/>
    <w:rsid w:val="00867869"/>
    <w:rsid w:val="008701C2"/>
    <w:rsid w:val="008719C1"/>
    <w:rsid w:val="00876FA2"/>
    <w:rsid w:val="00880722"/>
    <w:rsid w:val="00883042"/>
    <w:rsid w:val="00891129"/>
    <w:rsid w:val="00896266"/>
    <w:rsid w:val="008A5AFB"/>
    <w:rsid w:val="008B0873"/>
    <w:rsid w:val="008B0F03"/>
    <w:rsid w:val="008B3901"/>
    <w:rsid w:val="008B5112"/>
    <w:rsid w:val="008C00C9"/>
    <w:rsid w:val="008C34D0"/>
    <w:rsid w:val="008C77E8"/>
    <w:rsid w:val="008D0C52"/>
    <w:rsid w:val="008D25B7"/>
    <w:rsid w:val="008D3381"/>
    <w:rsid w:val="008E1B3B"/>
    <w:rsid w:val="008F002B"/>
    <w:rsid w:val="008F330B"/>
    <w:rsid w:val="008F33EB"/>
    <w:rsid w:val="008F5756"/>
    <w:rsid w:val="008F786E"/>
    <w:rsid w:val="009003C8"/>
    <w:rsid w:val="009012D7"/>
    <w:rsid w:val="00901DCA"/>
    <w:rsid w:val="00902257"/>
    <w:rsid w:val="00914D31"/>
    <w:rsid w:val="0091653F"/>
    <w:rsid w:val="00920963"/>
    <w:rsid w:val="009213D9"/>
    <w:rsid w:val="0092565F"/>
    <w:rsid w:val="00927C24"/>
    <w:rsid w:val="009318EA"/>
    <w:rsid w:val="00933832"/>
    <w:rsid w:val="00940F4F"/>
    <w:rsid w:val="009423AC"/>
    <w:rsid w:val="00942910"/>
    <w:rsid w:val="009479CD"/>
    <w:rsid w:val="00950EAA"/>
    <w:rsid w:val="00957557"/>
    <w:rsid w:val="00963425"/>
    <w:rsid w:val="00963944"/>
    <w:rsid w:val="00963EEA"/>
    <w:rsid w:val="00972F04"/>
    <w:rsid w:val="009874A1"/>
    <w:rsid w:val="00995B32"/>
    <w:rsid w:val="009A119B"/>
    <w:rsid w:val="009A2514"/>
    <w:rsid w:val="009A2674"/>
    <w:rsid w:val="009A5FD6"/>
    <w:rsid w:val="009B24DE"/>
    <w:rsid w:val="009B3304"/>
    <w:rsid w:val="009C18F9"/>
    <w:rsid w:val="009C5E1F"/>
    <w:rsid w:val="009D0943"/>
    <w:rsid w:val="009D0BCF"/>
    <w:rsid w:val="009E0131"/>
    <w:rsid w:val="009E2BCE"/>
    <w:rsid w:val="009E2C30"/>
    <w:rsid w:val="009E658E"/>
    <w:rsid w:val="009F4E8E"/>
    <w:rsid w:val="009F5B4B"/>
    <w:rsid w:val="009F69CB"/>
    <w:rsid w:val="009F7051"/>
    <w:rsid w:val="00A01C4F"/>
    <w:rsid w:val="00A01C82"/>
    <w:rsid w:val="00A01E2A"/>
    <w:rsid w:val="00A0417E"/>
    <w:rsid w:val="00A046B0"/>
    <w:rsid w:val="00A0478B"/>
    <w:rsid w:val="00A10AC3"/>
    <w:rsid w:val="00A13EB3"/>
    <w:rsid w:val="00A157CE"/>
    <w:rsid w:val="00A22503"/>
    <w:rsid w:val="00A26A66"/>
    <w:rsid w:val="00A367B4"/>
    <w:rsid w:val="00A43E62"/>
    <w:rsid w:val="00A4428C"/>
    <w:rsid w:val="00A5113C"/>
    <w:rsid w:val="00A53050"/>
    <w:rsid w:val="00A61866"/>
    <w:rsid w:val="00A61D0A"/>
    <w:rsid w:val="00A62A83"/>
    <w:rsid w:val="00A62DB1"/>
    <w:rsid w:val="00A64C22"/>
    <w:rsid w:val="00A65BA0"/>
    <w:rsid w:val="00A7380B"/>
    <w:rsid w:val="00A74980"/>
    <w:rsid w:val="00A80D3B"/>
    <w:rsid w:val="00A83B07"/>
    <w:rsid w:val="00A8406B"/>
    <w:rsid w:val="00A851B9"/>
    <w:rsid w:val="00A91141"/>
    <w:rsid w:val="00AA0D2D"/>
    <w:rsid w:val="00AA284A"/>
    <w:rsid w:val="00AA79C8"/>
    <w:rsid w:val="00AB2F48"/>
    <w:rsid w:val="00AC7046"/>
    <w:rsid w:val="00AD0DFE"/>
    <w:rsid w:val="00AD13DC"/>
    <w:rsid w:val="00AD4E9C"/>
    <w:rsid w:val="00AD5346"/>
    <w:rsid w:val="00AE3841"/>
    <w:rsid w:val="00AE3EB8"/>
    <w:rsid w:val="00AF2D87"/>
    <w:rsid w:val="00AF331C"/>
    <w:rsid w:val="00AF3B41"/>
    <w:rsid w:val="00AF3F46"/>
    <w:rsid w:val="00AF7211"/>
    <w:rsid w:val="00AF72A1"/>
    <w:rsid w:val="00B013F9"/>
    <w:rsid w:val="00B0518A"/>
    <w:rsid w:val="00B13968"/>
    <w:rsid w:val="00B22C35"/>
    <w:rsid w:val="00B2561F"/>
    <w:rsid w:val="00B335FB"/>
    <w:rsid w:val="00B47EBA"/>
    <w:rsid w:val="00B54D14"/>
    <w:rsid w:val="00B633BE"/>
    <w:rsid w:val="00B64864"/>
    <w:rsid w:val="00B6525C"/>
    <w:rsid w:val="00B66E49"/>
    <w:rsid w:val="00B72078"/>
    <w:rsid w:val="00B73CE4"/>
    <w:rsid w:val="00B75186"/>
    <w:rsid w:val="00B76627"/>
    <w:rsid w:val="00B83615"/>
    <w:rsid w:val="00B85BDD"/>
    <w:rsid w:val="00B91738"/>
    <w:rsid w:val="00BA5E0F"/>
    <w:rsid w:val="00BA6587"/>
    <w:rsid w:val="00BA7025"/>
    <w:rsid w:val="00BB44DE"/>
    <w:rsid w:val="00BB517E"/>
    <w:rsid w:val="00BB6E1D"/>
    <w:rsid w:val="00BC384F"/>
    <w:rsid w:val="00BE7DD5"/>
    <w:rsid w:val="00BF716A"/>
    <w:rsid w:val="00C01E44"/>
    <w:rsid w:val="00C02855"/>
    <w:rsid w:val="00C04C5B"/>
    <w:rsid w:val="00C16791"/>
    <w:rsid w:val="00C20902"/>
    <w:rsid w:val="00C230AD"/>
    <w:rsid w:val="00C260C9"/>
    <w:rsid w:val="00C313F5"/>
    <w:rsid w:val="00C31E49"/>
    <w:rsid w:val="00C34E8B"/>
    <w:rsid w:val="00C35D66"/>
    <w:rsid w:val="00C368AF"/>
    <w:rsid w:val="00C41631"/>
    <w:rsid w:val="00C45855"/>
    <w:rsid w:val="00C50B28"/>
    <w:rsid w:val="00C51040"/>
    <w:rsid w:val="00C53EB7"/>
    <w:rsid w:val="00C54276"/>
    <w:rsid w:val="00C5738B"/>
    <w:rsid w:val="00C6614D"/>
    <w:rsid w:val="00C66AB5"/>
    <w:rsid w:val="00C707A1"/>
    <w:rsid w:val="00C72022"/>
    <w:rsid w:val="00C85DC5"/>
    <w:rsid w:val="00C86E53"/>
    <w:rsid w:val="00C86EC9"/>
    <w:rsid w:val="00C958D9"/>
    <w:rsid w:val="00CA68EF"/>
    <w:rsid w:val="00CA6D9B"/>
    <w:rsid w:val="00CB11F0"/>
    <w:rsid w:val="00CB1CD3"/>
    <w:rsid w:val="00CB3B60"/>
    <w:rsid w:val="00CC0CF2"/>
    <w:rsid w:val="00CD12EE"/>
    <w:rsid w:val="00CD1447"/>
    <w:rsid w:val="00CE087A"/>
    <w:rsid w:val="00CE2C24"/>
    <w:rsid w:val="00CE5B98"/>
    <w:rsid w:val="00CE72D5"/>
    <w:rsid w:val="00CE7DD3"/>
    <w:rsid w:val="00CF724B"/>
    <w:rsid w:val="00D0054E"/>
    <w:rsid w:val="00D10BBB"/>
    <w:rsid w:val="00D13740"/>
    <w:rsid w:val="00D15D09"/>
    <w:rsid w:val="00D23DA3"/>
    <w:rsid w:val="00D23FBB"/>
    <w:rsid w:val="00D2451E"/>
    <w:rsid w:val="00D35964"/>
    <w:rsid w:val="00D44FE5"/>
    <w:rsid w:val="00D617EC"/>
    <w:rsid w:val="00D82670"/>
    <w:rsid w:val="00D90DAD"/>
    <w:rsid w:val="00DA4113"/>
    <w:rsid w:val="00DC14D8"/>
    <w:rsid w:val="00DD0DF8"/>
    <w:rsid w:val="00DD4628"/>
    <w:rsid w:val="00DD73EB"/>
    <w:rsid w:val="00DE1CF8"/>
    <w:rsid w:val="00DF53C5"/>
    <w:rsid w:val="00DF63B9"/>
    <w:rsid w:val="00DF690B"/>
    <w:rsid w:val="00DF6941"/>
    <w:rsid w:val="00E10FEF"/>
    <w:rsid w:val="00E1253E"/>
    <w:rsid w:val="00E16049"/>
    <w:rsid w:val="00E266C2"/>
    <w:rsid w:val="00E2711C"/>
    <w:rsid w:val="00E27A5E"/>
    <w:rsid w:val="00E3285E"/>
    <w:rsid w:val="00E37A5D"/>
    <w:rsid w:val="00E40017"/>
    <w:rsid w:val="00E42459"/>
    <w:rsid w:val="00E431BF"/>
    <w:rsid w:val="00E47783"/>
    <w:rsid w:val="00E52A9C"/>
    <w:rsid w:val="00E54EF8"/>
    <w:rsid w:val="00E557CF"/>
    <w:rsid w:val="00E60FE7"/>
    <w:rsid w:val="00E64298"/>
    <w:rsid w:val="00E733D3"/>
    <w:rsid w:val="00E74FBE"/>
    <w:rsid w:val="00E83C78"/>
    <w:rsid w:val="00E905D6"/>
    <w:rsid w:val="00E91A9C"/>
    <w:rsid w:val="00E920A6"/>
    <w:rsid w:val="00E948BF"/>
    <w:rsid w:val="00EA0081"/>
    <w:rsid w:val="00EB261D"/>
    <w:rsid w:val="00EB34E0"/>
    <w:rsid w:val="00ED1B55"/>
    <w:rsid w:val="00ED2841"/>
    <w:rsid w:val="00ED6486"/>
    <w:rsid w:val="00EE2471"/>
    <w:rsid w:val="00EE7FC9"/>
    <w:rsid w:val="00EF4A10"/>
    <w:rsid w:val="00EF7481"/>
    <w:rsid w:val="00F01721"/>
    <w:rsid w:val="00F01BA0"/>
    <w:rsid w:val="00F13EB0"/>
    <w:rsid w:val="00F16400"/>
    <w:rsid w:val="00F2114E"/>
    <w:rsid w:val="00F21914"/>
    <w:rsid w:val="00F21BED"/>
    <w:rsid w:val="00F22006"/>
    <w:rsid w:val="00F22EDE"/>
    <w:rsid w:val="00F2339D"/>
    <w:rsid w:val="00F24647"/>
    <w:rsid w:val="00F31145"/>
    <w:rsid w:val="00F36644"/>
    <w:rsid w:val="00F37233"/>
    <w:rsid w:val="00F46AC8"/>
    <w:rsid w:val="00F555A5"/>
    <w:rsid w:val="00F61C9E"/>
    <w:rsid w:val="00F65732"/>
    <w:rsid w:val="00F660B3"/>
    <w:rsid w:val="00F6739B"/>
    <w:rsid w:val="00F67691"/>
    <w:rsid w:val="00F67986"/>
    <w:rsid w:val="00F73288"/>
    <w:rsid w:val="00F73DD0"/>
    <w:rsid w:val="00F74A53"/>
    <w:rsid w:val="00F75893"/>
    <w:rsid w:val="00F75EA4"/>
    <w:rsid w:val="00F806B9"/>
    <w:rsid w:val="00F82C06"/>
    <w:rsid w:val="00F82E1D"/>
    <w:rsid w:val="00F902A4"/>
    <w:rsid w:val="00F95B2B"/>
    <w:rsid w:val="00F968BA"/>
    <w:rsid w:val="00F96AAA"/>
    <w:rsid w:val="00FA2832"/>
    <w:rsid w:val="00FA728A"/>
    <w:rsid w:val="00FB7343"/>
    <w:rsid w:val="00FC2814"/>
    <w:rsid w:val="00FC5F97"/>
    <w:rsid w:val="00FC71AC"/>
    <w:rsid w:val="00FD58A6"/>
    <w:rsid w:val="00FD7F6F"/>
    <w:rsid w:val="00FE3107"/>
    <w:rsid w:val="00FE337F"/>
    <w:rsid w:val="00FE4D1F"/>
    <w:rsid w:val="00FE795F"/>
    <w:rsid w:val="00FF034B"/>
    <w:rsid w:val="00FF41F0"/>
    <w:rsid w:val="00FF5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6BA2ABA-072A-47D6-BF72-F092F99F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AF2D87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rsid w:val="00AF2D87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sid w:val="00AF2D87"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sid w:val="00AF2D87"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sid w:val="00AF2D87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rsid w:val="00AF2D87"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sid w:val="00AF2D87"/>
    <w:rPr>
      <w:sz w:val="24"/>
    </w:rPr>
  </w:style>
  <w:style w:type="paragraph" w:customStyle="1" w:styleId="SubtitleCover">
    <w:name w:val="Subtitle Cover"/>
    <w:basedOn w:val="TitleCover"/>
    <w:next w:val="BodyText"/>
    <w:rsid w:val="00AF2D87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sid w:val="00AF2D87"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rsid w:val="00AF2D87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rsid w:val="00AF2D87"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rsid w:val="00AF2D87"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character" w:styleId="PlaceholderText">
    <w:name w:val="Placeholder Text"/>
    <w:basedOn w:val="DefaultParagraphFont"/>
    <w:uiPriority w:val="99"/>
    <w:semiHidden/>
    <w:rsid w:val="00EF4A10"/>
    <w:rPr>
      <w:color w:val="808080"/>
    </w:rPr>
  </w:style>
  <w:style w:type="character" w:styleId="FollowedHyperlink">
    <w:name w:val="FollowedHyperlink"/>
    <w:basedOn w:val="DefaultParagraphFont"/>
    <w:rsid w:val="00C6614D"/>
    <w:rPr>
      <w:color w:val="96A9A9" w:themeColor="followedHyperlink"/>
      <w:u w:val="single"/>
    </w:rPr>
  </w:style>
  <w:style w:type="table" w:styleId="Table3Deffects3">
    <w:name w:val="Table 3D effects 3"/>
    <w:basedOn w:val="TableNormal"/>
    <w:rsid w:val="000641D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rfulGrid-Accent1">
    <w:name w:val="Colorful Grid Accent 1"/>
    <w:basedOn w:val="TableNormal"/>
    <w:uiPriority w:val="73"/>
    <w:rsid w:val="002A3E7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</w:rPr>
      <w:tblPr/>
      <w:tcPr>
        <w:shd w:val="clear" w:color="auto" w:fill="F4B29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B29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shd w:val="clear" w:color="auto" w:fill="F19F82" w:themeFill="accent1" w:themeFillTint="7F"/>
      </w:tcPr>
    </w:tblStylePr>
  </w:style>
  <w:style w:type="table" w:styleId="TableGrid">
    <w:name w:val="Table Grid"/>
    <w:basedOn w:val="TableNormal"/>
    <w:rsid w:val="006A12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1D74EA"/>
    <w:pPr>
      <w:spacing w:after="0" w:line="240" w:lineRule="auto"/>
    </w:p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2D1F" w:themeColor="accent2"/>
          <w:left w:val="single" w:sz="4" w:space="0" w:color="9B2D1F" w:themeColor="accent2"/>
          <w:bottom w:val="single" w:sz="4" w:space="0" w:color="9B2D1F" w:themeColor="accent2"/>
          <w:right w:val="single" w:sz="4" w:space="0" w:color="9B2D1F" w:themeColor="accent2"/>
          <w:insideH w:val="nil"/>
          <w:insideV w:val="nil"/>
        </w:tcBorders>
        <w:shd w:val="clear" w:color="auto" w:fill="9B2D1F" w:themeFill="accent2"/>
      </w:tcPr>
    </w:tblStylePr>
    <w:tblStylePr w:type="lastRow">
      <w:rPr>
        <w:b/>
        <w:bCs/>
      </w:rPr>
      <w:tblPr/>
      <w:tcPr>
        <w:tcBorders>
          <w:top w:val="double" w:sz="4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4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9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9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1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2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5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32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1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hyperlink" Target="http://www.mercadolivre.com.br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4.gif"/><Relationship Id="rId14" Type="http://schemas.openxmlformats.org/officeDocument/2006/relationships/hyperlink" Target="http://www.amazon.de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%20Ricardi\AppData\Roaming\Microsoft\Modelos\BusinessReport_Office201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4BC0B6BDC2B42DFAC173E72F7AEE24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F447215-6D12-4A51-BDD8-EC31F28730AC}"/>
      </w:docPartPr>
      <w:docPartBody>
        <w:p w:rsidR="00457223" w:rsidRDefault="009C699F">
          <w:r w:rsidRPr="004D17FC">
            <w:rPr>
              <w:rStyle w:val="PlaceholderText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99F"/>
    <w:rsid w:val="000B5F5D"/>
    <w:rsid w:val="002733DF"/>
    <w:rsid w:val="00457223"/>
    <w:rsid w:val="004B20E7"/>
    <w:rsid w:val="0081570E"/>
    <w:rsid w:val="00877C80"/>
    <w:rsid w:val="0091772F"/>
    <w:rsid w:val="009C699F"/>
    <w:rsid w:val="00C85B4B"/>
    <w:rsid w:val="00DB3FA2"/>
    <w:rsid w:val="00DD03CA"/>
    <w:rsid w:val="00E0599D"/>
    <w:rsid w:val="00E0668C"/>
    <w:rsid w:val="00F85BD8"/>
    <w:rsid w:val="00FC4448"/>
    <w:rsid w:val="00FF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699F"/>
    <w:rPr>
      <w:color w:val="808080"/>
    </w:rPr>
  </w:style>
  <w:style w:type="paragraph" w:customStyle="1" w:styleId="945DC34EF38C40DBA08D056CF4D0421C">
    <w:name w:val="945DC34EF38C40DBA08D056CF4D0421C"/>
    <w:rsid w:val="009C69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16FA4B-056B-475C-B29F-B296C5951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BusinessReport_Office2010.dotx</Template>
  <TotalTime>1795</TotalTime>
  <Pages>25</Pages>
  <Words>4517</Words>
  <Characters>25299</Characters>
  <Application>Microsoft Office Word</Application>
  <DocSecurity>0</DocSecurity>
  <Lines>1149</Lines>
  <Paragraphs>677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Títulos</vt:lpstr>
      </vt:variant>
      <vt:variant>
        <vt:i4>23</vt:i4>
      </vt:variant>
    </vt:vector>
  </HeadingPairs>
  <TitlesOfParts>
    <vt:vector size="25" baseType="lpstr">
      <vt:lpstr>Plano de Gerenciamento do Projeto</vt:lpstr>
      <vt:lpstr>Termo de Abertura do Projeto</vt:lpstr>
      <vt:lpstr>Histórico de alterações do documento</vt:lpstr>
      <vt:lpstr>Ciclo de vida do Projeto</vt:lpstr>
      <vt:lpstr>Adequações do modelo proposto pelo Guia PMBOK® e que serão aplicadas a este Proj</vt:lpstr>
      <vt:lpstr>Diretrizes para a execução do Projeto</vt:lpstr>
      <vt:lpstr>Plano de gerenciamento de mudanças</vt:lpstr>
      <vt:lpstr>Plano de gerenciamento de configuração</vt:lpstr>
      <vt:lpstr>Manutenção da integridade das linhas de base de medição do desempenho</vt:lpstr>
      <vt:lpstr>Necessidades e técnicas para comunicação entre as partes interessadas</vt:lpstr>
      <vt:lpstr>Revisões chave para gerenciamento de conteúdo, prorrogações, prazos para tratame</vt:lpstr>
      <vt:lpstr>Linha de base do escopo</vt:lpstr>
      <vt:lpstr>Linha de base do cronograma</vt:lpstr>
      <vt:lpstr>Linha de base de custos</vt:lpstr>
      <vt:lpstr>Plano de gerenciamento do escopo</vt:lpstr>
      <vt:lpstr>Plano de gerenciamento dos requisitos</vt:lpstr>
      <vt:lpstr>Plano de gerenciamento do cronograma</vt:lpstr>
      <vt:lpstr>Plano de gerenciamento dos custos</vt:lpstr>
      <vt:lpstr>Plano de gerenciamento da qualidade</vt:lpstr>
      <vt:lpstr>Plano de melhorias no processo</vt:lpstr>
      <vt:lpstr>Plano de gerenciamento dos recursos humanos</vt:lpstr>
      <vt:lpstr>Plano de gerenciamento das comunicações</vt:lpstr>
      <vt:lpstr>Plano de gerenciamento dos riscos</vt:lpstr>
      <vt:lpstr>Plano de gerenciamento das aquisições</vt:lpstr>
      <vt:lpstr>Plano de gerenciamento das partes interessadas</vt:lpstr>
    </vt:vector>
  </TitlesOfParts>
  <Company>leonardowinterpereira@gmail.com</Company>
  <LinksUpToDate>false</LinksUpToDate>
  <CharactersWithSpaces>29139</CharactersWithSpaces>
  <SharedDoc>false</SharedDoc>
  <HyperlinkBase>www.easybok.com.br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Gerenciamento do Projeto</dc:title>
  <dc:subject>Dalle Pad</dc:subject>
  <dc:creator>Leonardo Winter Pereira</dc:creator>
  <cp:keywords>andre.ricardi@easybok.com.br</cp:keywords>
  <dc:description>Modelo de documento de uso livre, desde que seja citada a fonte. Não se esqueça de sempre consultar o Guia PMBOK® 5ª edição e outras publicações para maior detalhamento, e para aumentar as chances de atingir resultados consistentes em seus projetos.</dc:description>
  <cp:lastModifiedBy>Leonardo Pereira</cp:lastModifiedBy>
  <cp:revision>476</cp:revision>
  <cp:lastPrinted>2013-01-20T12:19:00Z</cp:lastPrinted>
  <dcterms:created xsi:type="dcterms:W3CDTF">2015-12-08T15:50:00Z</dcterms:created>
  <dcterms:modified xsi:type="dcterms:W3CDTF">2015-12-10T13:48:00Z</dcterms:modified>
  <cp:category>Guia PMBOK 5ª edição</cp:category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